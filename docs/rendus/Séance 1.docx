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8524141"/>
        <w:docPartObj>
          <w:docPartGallery w:val="Cover Pages"/>
          <w:docPartUnique/>
        </w:docPartObj>
      </w:sdtPr>
      <w:sdtContent>
        <w:p w14:paraId="7DF87823" w14:textId="77777777" w:rsidR="00B94193" w:rsidRDefault="00B94193"/>
        <w:tbl>
          <w:tblPr>
            <w:tblpPr w:leftFromText="187" w:rightFromText="187" w:vertAnchor="page" w:horzAnchor="margin" w:tblpXSpec="center" w:tblpY="5578"/>
            <w:tblW w:w="4837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514"/>
            <w:gridCol w:w="1248"/>
          </w:tblGrid>
          <w:tr w:rsidR="00B94193" w14:paraId="06036F16" w14:textId="77777777" w:rsidTr="00D65037">
            <w:trPr>
              <w:trHeight w:val="332"/>
            </w:trPr>
            <w:sdt>
              <w:sdtPr>
                <w:rPr>
                  <w:rFonts w:ascii="TT Neoris Trial" w:hAnsi="TT Neoris Trial"/>
                  <w:color w:val="3A7C22" w:themeColor="accent6" w:themeShade="BF"/>
                  <w:sz w:val="32"/>
                  <w:szCs w:val="32"/>
                </w:rPr>
                <w:alias w:val="Société"/>
                <w:id w:val="13406915"/>
                <w:placeholder>
                  <w:docPart w:val="40F6963AF1A8491D8D2EDCE979B32C7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762" w:type="dxa"/>
                    <w:gridSpan w:val="2"/>
                    <w:tcBorders>
                      <w:left w:val="single" w:sz="12" w:space="0" w:color="3A7C22" w:themeColor="accent6" w:themeShade="BF"/>
                      <w:bottom w:val="nil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025D259" w14:textId="77777777" w:rsidR="00B94193" w:rsidRPr="00105E83" w:rsidRDefault="00B94193" w:rsidP="00B94193">
                    <w:pPr>
                      <w:pStyle w:val="Sansinterligne"/>
                      <w:rPr>
                        <w:rFonts w:ascii="OCR-A BT" w:hAnsi="OCR-A BT"/>
                        <w:color w:val="77206D" w:themeColor="accent5" w:themeShade="BF"/>
                        <w:sz w:val="32"/>
                        <w:szCs w:val="32"/>
                      </w:rPr>
                    </w:pPr>
                    <w:r w:rsidRPr="00F04DFB">
                      <w:rPr>
                        <w:rFonts w:ascii="TT Neoris Trial" w:hAnsi="TT Neoris Trial"/>
                        <w:color w:val="3A7C22" w:themeColor="accent6" w:themeShade="BF"/>
                        <w:sz w:val="32"/>
                        <w:szCs w:val="32"/>
                      </w:rPr>
                      <w:t>Ann</w:t>
                    </w:r>
                    <w:r w:rsidRPr="00F04DFB">
                      <w:rPr>
                        <w:rFonts w:ascii="TT Neoris Trial" w:hAnsi="TT Neoris Trial" w:cs="Calibri"/>
                        <w:color w:val="3A7C22" w:themeColor="accent6" w:themeShade="BF"/>
                        <w:sz w:val="32"/>
                        <w:szCs w:val="32"/>
                      </w:rPr>
                      <w:t>é</w:t>
                    </w:r>
                    <w:r w:rsidRPr="00F04DFB">
                      <w:rPr>
                        <w:rFonts w:ascii="TT Neoris Trial" w:hAnsi="TT Neoris Trial"/>
                        <w:color w:val="3A7C22" w:themeColor="accent6" w:themeShade="BF"/>
                        <w:sz w:val="32"/>
                        <w:szCs w:val="32"/>
                      </w:rPr>
                      <w:t>e universitaire 202</w:t>
                    </w:r>
                    <w:r w:rsidR="00554E23">
                      <w:rPr>
                        <w:rFonts w:ascii="TT Neoris Trial" w:hAnsi="TT Neoris Trial"/>
                        <w:color w:val="3A7C22" w:themeColor="accent6" w:themeShade="BF"/>
                        <w:sz w:val="32"/>
                        <w:szCs w:val="32"/>
                      </w:rPr>
                      <w:t>6</w:t>
                    </w:r>
                    <w:r w:rsidRPr="00F04DFB">
                      <w:rPr>
                        <w:rFonts w:ascii="TT Neoris Trial" w:hAnsi="TT Neoris Trial"/>
                        <w:color w:val="3A7C22" w:themeColor="accent6" w:themeShade="BF"/>
                        <w:sz w:val="32"/>
                        <w:szCs w:val="32"/>
                      </w:rPr>
                      <w:t>-202</w:t>
                    </w:r>
                    <w:r w:rsidR="00554E23">
                      <w:rPr>
                        <w:rFonts w:ascii="TT Neoris Trial" w:hAnsi="TT Neoris Trial"/>
                        <w:color w:val="3A7C22" w:themeColor="accent6" w:themeShade="BF"/>
                        <w:sz w:val="32"/>
                        <w:szCs w:val="32"/>
                      </w:rPr>
                      <w:t>7</w:t>
                    </w:r>
                  </w:p>
                </w:tc>
              </w:sdtContent>
            </w:sdt>
          </w:tr>
          <w:tr w:rsidR="00B94193" w14:paraId="61E0BD9A" w14:textId="77777777" w:rsidTr="00D65037">
            <w:trPr>
              <w:trHeight w:val="1227"/>
            </w:trPr>
            <w:tc>
              <w:tcPr>
                <w:tcW w:w="8762" w:type="dxa"/>
                <w:gridSpan w:val="2"/>
                <w:tcBorders>
                  <w:top w:val="nil"/>
                  <w:left w:val="single" w:sz="12" w:space="0" w:color="3A7C22" w:themeColor="accent6" w:themeShade="BF"/>
                </w:tcBorders>
              </w:tcPr>
              <w:sdt>
                <w:sdtPr>
                  <w:rPr>
                    <w:rFonts w:ascii="TT Neoris Trial" w:eastAsiaTheme="majorEastAsia" w:hAnsi="TT Neoris Trial" w:cstheme="majorBidi"/>
                    <w:color w:val="3A7C22" w:themeColor="accent6" w:themeShade="BF"/>
                    <w:sz w:val="88"/>
                    <w:szCs w:val="88"/>
                  </w:rPr>
                  <w:alias w:val="Titre"/>
                  <w:id w:val="13406919"/>
                  <w:placeholder>
                    <w:docPart w:val="7C9A0C81C50D419A8B23F5A704873AA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CC94ECC" w14:textId="35FB7370" w:rsidR="00B94193" w:rsidRPr="00F04DFB" w:rsidRDefault="00562E6F" w:rsidP="00B94193">
                    <w:pPr>
                      <w:pStyle w:val="Sansinterligne"/>
                      <w:spacing w:line="216" w:lineRule="auto"/>
                      <w:rPr>
                        <w:rFonts w:ascii="TT Neoris Trial" w:eastAsiaTheme="majorEastAsia" w:hAnsi="TT Neoris Trial" w:cstheme="majorBidi"/>
                        <w:color w:val="77206D" w:themeColor="accent5" w:themeShade="BF"/>
                        <w:sz w:val="88"/>
                        <w:szCs w:val="88"/>
                      </w:rPr>
                    </w:pPr>
                    <w:r>
                      <w:rPr>
                        <w:rFonts w:ascii="TT Neoris Trial" w:eastAsiaTheme="majorEastAsia" w:hAnsi="TT Neoris Trial" w:cstheme="majorBidi"/>
                        <w:color w:val="3A7C22" w:themeColor="accent6" w:themeShade="BF"/>
                        <w:sz w:val="88"/>
                        <w:szCs w:val="88"/>
                      </w:rPr>
                      <w:t xml:space="preserve">SEANCE </w:t>
                    </w:r>
                    <w:r w:rsidR="001E29BA">
                      <w:rPr>
                        <w:rFonts w:ascii="TT Neoris Trial" w:eastAsiaTheme="majorEastAsia" w:hAnsi="TT Neoris Trial" w:cstheme="majorBidi"/>
                        <w:color w:val="3A7C22" w:themeColor="accent6" w:themeShade="BF"/>
                        <w:sz w:val="88"/>
                        <w:szCs w:val="88"/>
                      </w:rPr>
                      <w:t>1</w:t>
                    </w:r>
                  </w:p>
                </w:sdtContent>
              </w:sdt>
            </w:tc>
          </w:tr>
          <w:tr w:rsidR="00B94193" w14:paraId="15D63E03" w14:textId="77777777" w:rsidTr="00D65037">
            <w:trPr>
              <w:gridAfter w:val="1"/>
              <w:wAfter w:w="1248" w:type="dxa"/>
              <w:trHeight w:val="490"/>
            </w:trPr>
            <w:sdt>
              <w:sdtPr>
                <w:rPr>
                  <w:rFonts w:ascii="TT Neoris Trial" w:hAnsi="TT Neoris Trial"/>
                  <w:color w:val="3A7C22" w:themeColor="accent6" w:themeShade="BF"/>
                  <w:sz w:val="24"/>
                  <w:szCs w:val="24"/>
                </w:rPr>
                <w:alias w:val="Sous-titre"/>
                <w:id w:val="13406923"/>
                <w:placeholder>
                  <w:docPart w:val="2A87ADB306484A1CB44F8E47DF7DF7C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514" w:type="dxa"/>
                    <w:tcBorders>
                      <w:left w:val="single" w:sz="12" w:space="0" w:color="3A7C22" w:themeColor="accent6" w:themeShade="BF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D6A074" w14:textId="77777777" w:rsidR="00B94193" w:rsidRPr="00105E83" w:rsidRDefault="00562E6F" w:rsidP="00B94193">
                    <w:pPr>
                      <w:pStyle w:val="Sansinterligne"/>
                      <w:rPr>
                        <w:rFonts w:ascii="OCR-A BT" w:hAnsi="OCR-A BT"/>
                        <w:color w:val="77206D" w:themeColor="accent5" w:themeShade="BF"/>
                        <w:sz w:val="24"/>
                      </w:rPr>
                    </w:pPr>
                    <w:r>
                      <w:rPr>
                        <w:rFonts w:ascii="TT Neoris Trial" w:hAnsi="TT Neoris Trial"/>
                        <w:color w:val="3A7C22" w:themeColor="accent6" w:themeShade="BF"/>
                        <w:sz w:val="24"/>
                        <w:szCs w:val="24"/>
                      </w:rPr>
                      <w:t>UNIVERSITE LUMIERE LYON 2 – M1 INFORMATIQUE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B94193" w14:paraId="5CE6E00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T Neoris Trial" w:hAnsi="TT Neoris Trial"/>
                    <w:color w:val="3A7C22" w:themeColor="accent6" w:themeShade="BF"/>
                    <w:sz w:val="28"/>
                    <w:szCs w:val="28"/>
                  </w:rPr>
                  <w:alias w:val="Auteur"/>
                  <w:id w:val="13406928"/>
                  <w:placeholder>
                    <w:docPart w:val="1837A1B769324FCD8C124CF6C158739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715B196" w14:textId="77777777" w:rsidR="00B94193" w:rsidRPr="00F04DFB" w:rsidRDefault="00D02F7F">
                    <w:pPr>
                      <w:pStyle w:val="Sansinterligne"/>
                      <w:rPr>
                        <w:rFonts w:ascii="TT Neoris Trial" w:hAnsi="TT Neoris Trial"/>
                        <w:color w:val="3A7C22" w:themeColor="accent6" w:themeShade="BF"/>
                        <w:sz w:val="28"/>
                        <w:szCs w:val="28"/>
                      </w:rPr>
                    </w:pPr>
                    <w:r>
                      <w:rPr>
                        <w:rFonts w:ascii="TT Neoris Trial" w:hAnsi="TT Neoris Trial"/>
                        <w:color w:val="3A7C22" w:themeColor="accent6" w:themeShade="BF"/>
                        <w:sz w:val="28"/>
                        <w:szCs w:val="28"/>
                      </w:rPr>
                      <w:t>B5</w:t>
                    </w:r>
                  </w:p>
                </w:sdtContent>
              </w:sdt>
              <w:sdt>
                <w:sdtPr>
                  <w:rPr>
                    <w:rFonts w:ascii="TT Neoris Trial" w:hAnsi="TT Neoris Trial"/>
                    <w:color w:val="3A7C22" w:themeColor="accent6" w:themeShade="BF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C9D4758E15B94F8EAC5AACC3C5687C9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764A9FAE" w14:textId="77777777" w:rsidR="00B94193" w:rsidRPr="00F04DFB" w:rsidRDefault="00FD235C">
                    <w:pPr>
                      <w:pStyle w:val="Sansinterligne"/>
                      <w:rPr>
                        <w:rFonts w:ascii="TT Neoris Trial" w:hAnsi="TT Neoris Trial"/>
                        <w:color w:val="3A7C22" w:themeColor="accent6" w:themeShade="BF"/>
                        <w:sz w:val="28"/>
                        <w:szCs w:val="28"/>
                      </w:rPr>
                    </w:pPr>
                    <w:r w:rsidRPr="00FD235C">
                      <w:rPr>
                        <w:rFonts w:ascii="TT Neoris Trial" w:hAnsi="TT Neoris Trial"/>
                        <w:color w:val="3A7C22" w:themeColor="accent6" w:themeShade="BF"/>
                        <w:sz w:val="28"/>
                        <w:szCs w:val="28"/>
                      </w:rPr>
                      <w:t>41LIDA02 - Conception agile de projets informatiques</w:t>
                    </w:r>
                  </w:p>
                </w:sdtContent>
              </w:sdt>
              <w:p w14:paraId="27DCCE66" w14:textId="77777777" w:rsidR="00B94193" w:rsidRDefault="00B94193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202CE5CD" w14:textId="77777777" w:rsidR="00B94193" w:rsidRDefault="00B94193">
          <w:r>
            <w:br w:type="page"/>
          </w:r>
        </w:p>
      </w:sdtContent>
    </w:sdt>
    <w:sdt>
      <w:sdtPr>
        <w:rPr>
          <w:rFonts w:ascii="Lucida Console" w:eastAsiaTheme="minorHAnsi" w:hAnsi="Lucida Console" w:cstheme="minorBidi"/>
          <w:color w:val="auto"/>
          <w:spacing w:val="20"/>
          <w:kern w:val="2"/>
          <w:sz w:val="24"/>
          <w:szCs w:val="24"/>
          <w:lang w:eastAsia="en-US"/>
          <w14:ligatures w14:val="standardContextual"/>
        </w:rPr>
        <w:id w:val="-1801534817"/>
        <w:docPartObj>
          <w:docPartGallery w:val="Table of Contents"/>
          <w:docPartUnique/>
        </w:docPartObj>
      </w:sdtPr>
      <w:sdtEndPr>
        <w:rPr>
          <w:rFonts w:ascii="Sofia Pro" w:hAnsi="Sofia Pro"/>
          <w:b/>
          <w:bCs/>
          <w:spacing w:val="10"/>
          <w:sz w:val="22"/>
        </w:rPr>
      </w:sdtEndPr>
      <w:sdtContent>
        <w:p w14:paraId="7578B5F9" w14:textId="3EA92ABA" w:rsidR="00115D4F" w:rsidRPr="00A15626" w:rsidRDefault="00115D4F">
          <w:pPr>
            <w:pStyle w:val="En-ttedetabledesmatires"/>
            <w:rPr>
              <w:rFonts w:ascii="TT Neoris Trial" w:hAnsi="TT Neoris Trial"/>
              <w:color w:val="3A7C22" w:themeColor="accent6" w:themeShade="BF"/>
            </w:rPr>
          </w:pPr>
          <w:r w:rsidRPr="00A15626">
            <w:rPr>
              <w:rFonts w:ascii="TT Neoris Trial" w:hAnsi="TT Neoris Trial"/>
              <w:color w:val="3A7C22" w:themeColor="accent6" w:themeShade="BF"/>
            </w:rPr>
            <w:t>Table des matières</w:t>
          </w:r>
        </w:p>
        <w:p w14:paraId="25A65928" w14:textId="7DA264A3" w:rsidR="00F13B47" w:rsidRDefault="00115D4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95048" w:history="1">
            <w:r w:rsidR="00F13B47" w:rsidRPr="007845EB">
              <w:rPr>
                <w:rStyle w:val="Lienhypertexte"/>
                <w:noProof/>
              </w:rPr>
              <w:t>I.</w:t>
            </w:r>
            <w:r w:rsidR="00F13B47"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="00F13B47" w:rsidRPr="007845EB">
              <w:rPr>
                <w:rStyle w:val="Lienhypertexte"/>
                <w:noProof/>
              </w:rPr>
              <w:t>Critère d’acceptation</w:t>
            </w:r>
            <w:r w:rsidR="00F13B47">
              <w:rPr>
                <w:noProof/>
                <w:webHidden/>
              </w:rPr>
              <w:tab/>
            </w:r>
            <w:r w:rsidR="00F13B47">
              <w:rPr>
                <w:noProof/>
                <w:webHidden/>
              </w:rPr>
              <w:fldChar w:fldCharType="begin"/>
            </w:r>
            <w:r w:rsidR="00F13B47">
              <w:rPr>
                <w:noProof/>
                <w:webHidden/>
              </w:rPr>
              <w:instrText xml:space="preserve"> PAGEREF _Toc242695048 \h </w:instrText>
            </w:r>
            <w:r w:rsidR="00F13B47">
              <w:rPr>
                <w:noProof/>
                <w:webHidden/>
              </w:rPr>
            </w:r>
            <w:r w:rsidR="00F13B47">
              <w:rPr>
                <w:noProof/>
                <w:webHidden/>
              </w:rPr>
              <w:fldChar w:fldCharType="separate"/>
            </w:r>
            <w:r w:rsidR="00F13B47">
              <w:rPr>
                <w:noProof/>
                <w:webHidden/>
              </w:rPr>
              <w:t>3</w:t>
            </w:r>
            <w:r w:rsidR="00F13B47">
              <w:rPr>
                <w:noProof/>
                <w:webHidden/>
              </w:rPr>
              <w:fldChar w:fldCharType="end"/>
            </w:r>
          </w:hyperlink>
        </w:p>
        <w:p w14:paraId="79B70B33" w14:textId="2918848D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49" w:history="1">
            <w:r w:rsidRPr="007845EB">
              <w:rPr>
                <w:rStyle w:val="Lienhypertexte"/>
                <w:noProof/>
              </w:rPr>
              <w:t>I. 1.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5A227" w14:textId="5ADBB04D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0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AB178" w14:textId="6DE14DC9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1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39CF" w14:textId="6DBC442D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2" w:history="1">
            <w:r w:rsidRPr="007845EB">
              <w:rPr>
                <w:rStyle w:val="Lienhypertexte"/>
                <w:noProof/>
              </w:rPr>
              <w:t>I. 2.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A5A7" w14:textId="3ECD07E8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3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96EB" w14:textId="720306EC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4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5F07" w14:textId="640D9FF8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5" w:history="1">
            <w:r w:rsidRPr="007845EB">
              <w:rPr>
                <w:rStyle w:val="Lienhypertexte"/>
                <w:noProof/>
              </w:rPr>
              <w:t>I. 3.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8F73" w14:textId="29667387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6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E4A7" w14:textId="501AC36E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7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A526" w14:textId="7296CFB6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8" w:history="1">
            <w:r w:rsidRPr="007845EB">
              <w:rPr>
                <w:rStyle w:val="Lienhypertexte"/>
                <w:noProof/>
              </w:rPr>
              <w:t>I. 4.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6B6A" w14:textId="32FE14AD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59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0755C" w14:textId="41A10D9B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0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1893" w14:textId="70C7F847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1" w:history="1">
            <w:r w:rsidRPr="007845EB">
              <w:rPr>
                <w:rStyle w:val="Lienhypertexte"/>
                <w:noProof/>
              </w:rPr>
              <w:t>I. 5.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8430" w14:textId="2C9091E6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2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F58A" w14:textId="67576C14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3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96947" w14:textId="10762FCC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4" w:history="1">
            <w:r w:rsidRPr="007845EB">
              <w:rPr>
                <w:rStyle w:val="Lienhypertexte"/>
                <w:noProof/>
              </w:rPr>
              <w:t>I. 6.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A0D5" w14:textId="25CAD654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5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CA-07.1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F5A1" w14:textId="4D4FAC3A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6" w:history="1">
            <w:r w:rsidRPr="007845EB">
              <w:rPr>
                <w:rStyle w:val="Lienhypertexte"/>
                <w:noProof/>
              </w:rPr>
              <w:t>I. 7.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1EAB1" w14:textId="7CF4F6BA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7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CA-09.1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73E6" w14:textId="0BCB52C4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8" w:history="1">
            <w:r w:rsidRPr="007845EB">
              <w:rPr>
                <w:rStyle w:val="Lienhypertexte"/>
                <w:noProof/>
              </w:rPr>
              <w:t>I. 8.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1219" w14:textId="4223C996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69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CA-10.1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373B" w14:textId="030DA446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0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CA-10.2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865C" w14:textId="387CFED6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1" w:history="1">
            <w:r w:rsidRPr="007845EB">
              <w:rPr>
                <w:rStyle w:val="Lienhypertexte"/>
                <w:noProof/>
              </w:rPr>
              <w:t>I. 9.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4C8B" w14:textId="4542BDDE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2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CA-11.1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3128" w14:textId="7BE247FC" w:rsidR="00F13B47" w:rsidRDefault="00F13B47">
          <w:pPr>
            <w:pStyle w:val="TM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3" w:history="1">
            <w:r w:rsidRPr="007845EB">
              <w:rPr>
                <w:rStyle w:val="Lienhypertexte"/>
                <w:noProof/>
              </w:rPr>
              <w:t>I. 10.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C25F" w14:textId="52C94040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4" w:history="1">
            <w:r w:rsidRPr="007845E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CA-13.1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6D4A" w14:textId="1CE71E05" w:rsidR="00F13B47" w:rsidRDefault="00F13B47">
          <w:pPr>
            <w:pStyle w:val="TM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5" w:history="1">
            <w:r w:rsidRPr="007845E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CA-13.2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5AE5" w14:textId="23CBB6DC" w:rsidR="00F13B47" w:rsidRDefault="00F13B47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6" w:history="1">
            <w:r w:rsidRPr="007845EB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Planning poker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C0B5" w14:textId="0D31368C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7" w:history="1">
            <w:r w:rsidRPr="007845EB">
              <w:rPr>
                <w:rStyle w:val="Lienhypertexte"/>
                <w:noProof/>
              </w:rPr>
              <w:t>II. 1.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BE78" w14:textId="72BF18FC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8" w:history="1">
            <w:r w:rsidRPr="007845EB">
              <w:rPr>
                <w:rStyle w:val="Lienhypertexte"/>
                <w:noProof/>
              </w:rPr>
              <w:t>II. 2.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A57D" w14:textId="1AF7DEF2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79" w:history="1">
            <w:r w:rsidRPr="007845EB">
              <w:rPr>
                <w:rStyle w:val="Lienhypertexte"/>
                <w:noProof/>
              </w:rPr>
              <w:t>II. 3.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601D" w14:textId="0E26F619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0" w:history="1">
            <w:r w:rsidRPr="007845EB">
              <w:rPr>
                <w:rStyle w:val="Lienhypertexte"/>
                <w:noProof/>
              </w:rPr>
              <w:t>II. 4.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F8C0" w14:textId="4C989FF9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1" w:history="1">
            <w:r w:rsidRPr="007845EB">
              <w:rPr>
                <w:rStyle w:val="Lienhypertexte"/>
                <w:noProof/>
              </w:rPr>
              <w:t>II. 5.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AAC7" w14:textId="60B6EEED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2" w:history="1">
            <w:r w:rsidRPr="007845EB">
              <w:rPr>
                <w:rStyle w:val="Lienhypertexte"/>
                <w:noProof/>
              </w:rPr>
              <w:t>II. 6.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63A5" w14:textId="3BECAD12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3" w:history="1">
            <w:r w:rsidRPr="007845EB">
              <w:rPr>
                <w:rStyle w:val="Lienhypertexte"/>
                <w:noProof/>
              </w:rPr>
              <w:t>II. 7.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7221" w14:textId="1A9D25D6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4" w:history="1">
            <w:r w:rsidRPr="007845EB">
              <w:rPr>
                <w:rStyle w:val="Lienhypertexte"/>
                <w:noProof/>
              </w:rPr>
              <w:t>II. 8.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36E1" w14:textId="23F0CF08" w:rsidR="00F13B47" w:rsidRDefault="00F13B47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5" w:history="1">
            <w:r w:rsidRPr="007845EB">
              <w:rPr>
                <w:rStyle w:val="Lienhypertexte"/>
                <w:noProof/>
              </w:rPr>
              <w:t>II. 9.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15E1" w14:textId="71AA50D7" w:rsidR="00F13B47" w:rsidRDefault="00F13B47">
          <w:pPr>
            <w:pStyle w:val="TM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6" w:history="1">
            <w:r w:rsidRPr="007845EB">
              <w:rPr>
                <w:rStyle w:val="Lienhypertexte"/>
                <w:noProof/>
              </w:rPr>
              <w:t>II. 10.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US-13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1ECC" w14:textId="599C731B" w:rsidR="00F13B47" w:rsidRDefault="00F13B47">
          <w:pPr>
            <w:pStyle w:val="TM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7" w:history="1">
            <w:r w:rsidRPr="007845EB">
              <w:rPr>
                <w:rStyle w:val="Lienhypertexte"/>
                <w:noProof/>
              </w:rPr>
              <w:t>II. 11.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Retour réflexif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4B95" w14:textId="1BC7D0B2" w:rsidR="00F13B47" w:rsidRDefault="00F13B47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8" w:history="1">
            <w:r w:rsidRPr="007845EB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53F1" w14:textId="5679B695" w:rsidR="00F13B47" w:rsidRDefault="00F13B47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89" w:history="1">
            <w:r w:rsidRPr="007845EB">
              <w:rPr>
                <w:rStyle w:val="Lienhypertexte"/>
                <w:noProof/>
              </w:rPr>
              <w:t>Backlog Estime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22F6" w14:textId="3DCE35A6" w:rsidR="00F13B47" w:rsidRDefault="00F13B47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pacing w:val="0"/>
              <w:sz w:val="24"/>
              <w:lang w:eastAsia="fr-FR"/>
            </w:rPr>
          </w:pPr>
          <w:hyperlink w:anchor="_Toc242695090" w:history="1">
            <w:r w:rsidRPr="007845EB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spacing w:val="0"/>
                <w:sz w:val="24"/>
                <w:lang w:eastAsia="fr-FR"/>
              </w:rPr>
              <w:tab/>
            </w:r>
            <w:r w:rsidRPr="007845EB">
              <w:rPr>
                <w:rStyle w:val="Lienhypertexte"/>
                <w:noProof/>
              </w:rPr>
              <w:t>Lien du commit de fin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B3355" w14:textId="23250C1D" w:rsidR="00115D4F" w:rsidRDefault="00115D4F">
          <w:r>
            <w:rPr>
              <w:b/>
              <w:bCs/>
            </w:rPr>
            <w:fldChar w:fldCharType="end"/>
          </w:r>
        </w:p>
      </w:sdtContent>
    </w:sdt>
    <w:p w14:paraId="0837A6A9" w14:textId="6DA06E02" w:rsidR="00115D4F" w:rsidRDefault="00115D4F"/>
    <w:p w14:paraId="5A0151B9" w14:textId="77777777" w:rsidR="00C578F3" w:rsidRDefault="00C578F3">
      <w:r>
        <w:br w:type="page"/>
      </w:r>
    </w:p>
    <w:p w14:paraId="6159931B" w14:textId="568F4ABC" w:rsidR="00C35191" w:rsidRDefault="00077C55" w:rsidP="00077C55">
      <w:pPr>
        <w:pStyle w:val="Titre1"/>
      </w:pPr>
      <w:bookmarkStart w:id="0" w:name="_Toc242695048"/>
      <w:r>
        <w:lastRenderedPageBreak/>
        <w:t>Critère d’acceptation</w:t>
      </w:r>
      <w:bookmarkEnd w:id="0"/>
    </w:p>
    <w:p w14:paraId="059E9CCA" w14:textId="778B441E" w:rsidR="00077C55" w:rsidRDefault="00077C55" w:rsidP="00077C55">
      <w:pPr>
        <w:pStyle w:val="Titre2"/>
      </w:pPr>
      <w:bookmarkStart w:id="1" w:name="_Toc242695049"/>
      <w:r w:rsidRPr="00077C55">
        <w:t>US-01</w:t>
      </w:r>
      <w:bookmarkEnd w:id="1"/>
    </w:p>
    <w:p w14:paraId="47FBD8AE" w14:textId="6EB6ED83" w:rsidR="007B052E" w:rsidRDefault="007B052E" w:rsidP="007B052E">
      <w:pPr>
        <w:pStyle w:val="Titre3"/>
      </w:pPr>
      <w:bookmarkStart w:id="2" w:name="_Toc242695050"/>
      <w:r>
        <w:t>CA-01.1</w:t>
      </w:r>
      <w:bookmarkEnd w:id="2"/>
    </w:p>
    <w:p w14:paraId="18B07016" w14:textId="33C223C3" w:rsidR="007B052E" w:rsidRDefault="00415740" w:rsidP="007B052E">
      <w:r w:rsidRPr="00415740">
        <w:t>Étant donné une nouvelle partie, quand l'animateur indique 3 joueurs avec les pseudos « Alice », « Bob » et « Chloé », alors la partie est créée avec ces 3 joueurs identifiés.</w:t>
      </w:r>
    </w:p>
    <w:p w14:paraId="4046003D" w14:textId="3AC9005D" w:rsidR="00415740" w:rsidRDefault="00415740" w:rsidP="00415740">
      <w:pPr>
        <w:pStyle w:val="Titre3"/>
      </w:pPr>
      <w:bookmarkStart w:id="3" w:name="_Toc242695051"/>
      <w:r>
        <w:t>CA-01.2</w:t>
      </w:r>
      <w:bookmarkEnd w:id="3"/>
    </w:p>
    <w:p w14:paraId="7A787171" w14:textId="3B032CD9" w:rsidR="00415740" w:rsidRPr="00415740" w:rsidRDefault="00415740" w:rsidP="00415740">
      <w:r w:rsidRPr="00415740">
        <w:t>Étant donné une nouvelle partie avec 3 joueurs, quand deux joueurs ont le pseudo « Alice », alors la partie n'est pas créée.</w:t>
      </w:r>
    </w:p>
    <w:p w14:paraId="1149FEE6" w14:textId="25269C81" w:rsidR="007B052E" w:rsidRDefault="007B052E" w:rsidP="007B052E">
      <w:pPr>
        <w:pStyle w:val="Titre2"/>
      </w:pPr>
      <w:bookmarkStart w:id="4" w:name="_Toc242695052"/>
      <w:r>
        <w:t>US-02</w:t>
      </w:r>
      <w:bookmarkEnd w:id="4"/>
    </w:p>
    <w:p w14:paraId="5D83B3A4" w14:textId="6BA54CC1" w:rsidR="007B052E" w:rsidRDefault="00415740" w:rsidP="00415740">
      <w:pPr>
        <w:pStyle w:val="Titre3"/>
      </w:pPr>
      <w:bookmarkStart w:id="5" w:name="_Toc242695053"/>
      <w:r>
        <w:t>CA-02.1</w:t>
      </w:r>
      <w:bookmarkEnd w:id="5"/>
    </w:p>
    <w:p w14:paraId="6F1338DD" w14:textId="37A0D768" w:rsidR="00415740" w:rsidRDefault="00415740" w:rsidP="00415740">
      <w:r w:rsidRPr="00415740">
        <w:t xml:space="preserve">Étant donné une nouvelle partie, quand l'animateur choisit la règle « médiane », alors la partie est créée avec </w:t>
      </w:r>
      <w:r>
        <w:t>la règle choisie</w:t>
      </w:r>
      <w:r w:rsidRPr="00415740">
        <w:t>.</w:t>
      </w:r>
    </w:p>
    <w:p w14:paraId="7FFCDE31" w14:textId="741722A1" w:rsidR="00415740" w:rsidRDefault="00415740" w:rsidP="00415740">
      <w:pPr>
        <w:pStyle w:val="Titre3"/>
      </w:pPr>
      <w:bookmarkStart w:id="6" w:name="_Toc242695054"/>
      <w:r>
        <w:t>CA-02.2</w:t>
      </w:r>
      <w:bookmarkEnd w:id="6"/>
    </w:p>
    <w:p w14:paraId="11AAB56E" w14:textId="6757C7DB" w:rsidR="00415740" w:rsidRPr="00415740" w:rsidRDefault="00415740" w:rsidP="00415740">
      <w:r w:rsidRPr="00415740">
        <w:t>Étant donné une partie dont aucune règle n'a été choisie, quand la partie démarre, alors la règle « strict » est appliquée.</w:t>
      </w:r>
    </w:p>
    <w:p w14:paraId="3A2A21C7" w14:textId="1F601817" w:rsidR="007B052E" w:rsidRDefault="007B052E" w:rsidP="007B052E">
      <w:pPr>
        <w:pStyle w:val="Titre2"/>
      </w:pPr>
      <w:bookmarkStart w:id="7" w:name="_Toc242695055"/>
      <w:r>
        <w:t>US-03</w:t>
      </w:r>
      <w:bookmarkEnd w:id="7"/>
    </w:p>
    <w:p w14:paraId="53903095" w14:textId="7F9028D9" w:rsidR="007B052E" w:rsidRDefault="00415740" w:rsidP="00415740">
      <w:pPr>
        <w:pStyle w:val="Titre3"/>
      </w:pPr>
      <w:bookmarkStart w:id="8" w:name="_Toc242695056"/>
      <w:r>
        <w:t>CA-03.1</w:t>
      </w:r>
      <w:bookmarkEnd w:id="8"/>
    </w:p>
    <w:p w14:paraId="2BEA0E8D" w14:textId="43DD4C4C" w:rsidR="00415740" w:rsidRDefault="00415740" w:rsidP="00415740">
      <w:r w:rsidRPr="00415740">
        <w:t>Étant donné un fichier JSON valide contenant 3 fonctionnalités, quand l'animateur le charge, alors les 3 fonctionnalités sont à estimer dans l'ordre du fichier.</w:t>
      </w:r>
    </w:p>
    <w:p w14:paraId="55764F81" w14:textId="47954DC0" w:rsidR="00415740" w:rsidRDefault="00415740" w:rsidP="00415740">
      <w:pPr>
        <w:pStyle w:val="Titre3"/>
      </w:pPr>
      <w:bookmarkStart w:id="9" w:name="_Toc242695057"/>
      <w:r>
        <w:t>CA-03.2</w:t>
      </w:r>
      <w:bookmarkEnd w:id="9"/>
    </w:p>
    <w:p w14:paraId="0913DD57" w14:textId="6E42950F" w:rsidR="00415740" w:rsidRPr="00415740" w:rsidRDefault="00415740" w:rsidP="00415740">
      <w:r w:rsidRPr="00415740">
        <w:t>Étant donné un fichier JSON contenant une liste vide, quand l'animateur le charge, alors la partie ne démarre pas.</w:t>
      </w:r>
    </w:p>
    <w:p w14:paraId="1032FA6C" w14:textId="24AF8898" w:rsidR="007B052E" w:rsidRDefault="007B052E" w:rsidP="007B052E">
      <w:pPr>
        <w:pStyle w:val="Titre2"/>
      </w:pPr>
      <w:bookmarkStart w:id="10" w:name="_Toc242695058"/>
      <w:r>
        <w:t>US-05</w:t>
      </w:r>
      <w:bookmarkEnd w:id="10"/>
    </w:p>
    <w:p w14:paraId="1C9967B6" w14:textId="75F114B5" w:rsidR="007B052E" w:rsidRDefault="00415740" w:rsidP="00415740">
      <w:pPr>
        <w:pStyle w:val="Titre3"/>
      </w:pPr>
      <w:bookmarkStart w:id="11" w:name="_Toc242695059"/>
      <w:r w:rsidRPr="00415740">
        <w:t>CA-0</w:t>
      </w:r>
      <w:r>
        <w:t>5</w:t>
      </w:r>
      <w:r w:rsidRPr="00415740">
        <w:t>.</w:t>
      </w:r>
      <w:r>
        <w:t>1</w:t>
      </w:r>
      <w:bookmarkEnd w:id="11"/>
    </w:p>
    <w:p w14:paraId="037F224A" w14:textId="15CB7827" w:rsidR="00415740" w:rsidRDefault="00415740" w:rsidP="00415740">
      <w:r w:rsidRPr="00415740">
        <w:t>Étant donné un tour avec 3 joueurs, quand Alice, Bob et Chloé ont voté 3, 5 et 8, alors les 3 votes sont révélés en même temps, chacun associé à son pseudo.</w:t>
      </w:r>
    </w:p>
    <w:p w14:paraId="7865B23D" w14:textId="78EF2EA0" w:rsidR="00415740" w:rsidRDefault="00415740" w:rsidP="00415740">
      <w:pPr>
        <w:pStyle w:val="Titre3"/>
      </w:pPr>
      <w:bookmarkStart w:id="12" w:name="_Toc242695060"/>
      <w:r w:rsidRPr="00415740">
        <w:t>CA-05.</w:t>
      </w:r>
      <w:r>
        <w:t>2</w:t>
      </w:r>
      <w:bookmarkEnd w:id="12"/>
    </w:p>
    <w:p w14:paraId="4FB8B470" w14:textId="0D90FDC9" w:rsidR="00415740" w:rsidRPr="00415740" w:rsidRDefault="00F12053" w:rsidP="00415740">
      <w:r w:rsidRPr="00415740">
        <w:t xml:space="preserve">Étant donné un tour avec 3 joueurs, </w:t>
      </w:r>
      <w:r w:rsidR="00415740" w:rsidRPr="00415740">
        <w:t>quand Alice a voté 5 et que Bob et Chloé n'ont pas voté, alors aucune carte n'est visible et la révélation est impossible</w:t>
      </w:r>
      <w:r>
        <w:t>.</w:t>
      </w:r>
      <w:r w:rsidR="00415740" w:rsidRPr="00415740">
        <w:t xml:space="preserve"> </w:t>
      </w:r>
      <w:r w:rsidRPr="00415740">
        <w:t>On</w:t>
      </w:r>
      <w:r w:rsidR="00415740" w:rsidRPr="00415740">
        <w:t xml:space="preserve"> sait seulement qu'Alice a voté.</w:t>
      </w:r>
    </w:p>
    <w:p w14:paraId="779CE85B" w14:textId="381F065D" w:rsidR="007B052E" w:rsidRDefault="007B052E" w:rsidP="007B052E">
      <w:pPr>
        <w:pStyle w:val="Titre2"/>
      </w:pPr>
      <w:bookmarkStart w:id="13" w:name="_Toc242695061"/>
      <w:r w:rsidRPr="007B052E">
        <w:lastRenderedPageBreak/>
        <w:t>US-06</w:t>
      </w:r>
      <w:bookmarkEnd w:id="13"/>
    </w:p>
    <w:p w14:paraId="603D3E42" w14:textId="40A31575" w:rsidR="007B052E" w:rsidRDefault="00F12053" w:rsidP="00F12053">
      <w:pPr>
        <w:pStyle w:val="Titre3"/>
      </w:pPr>
      <w:bookmarkStart w:id="14" w:name="_Toc242695062"/>
      <w:r>
        <w:t>CA-06.1</w:t>
      </w:r>
      <w:bookmarkEnd w:id="14"/>
    </w:p>
    <w:p w14:paraId="46F1B306" w14:textId="19B10E2F" w:rsidR="00F12053" w:rsidRDefault="00F12053" w:rsidP="00F12053">
      <w:r w:rsidRPr="00F12053">
        <w:t>Étant donné une partie en règle « strict » avec 3 joueurs, quand les votes révélés sont 5, 5 et 8, alors la fonctionnalité n'est pas validée et un nouveau tour commence.</w:t>
      </w:r>
    </w:p>
    <w:p w14:paraId="21DCEFDB" w14:textId="42C54D90" w:rsidR="00F12053" w:rsidRDefault="00F12053" w:rsidP="00F12053">
      <w:pPr>
        <w:pStyle w:val="Titre3"/>
      </w:pPr>
      <w:bookmarkStart w:id="15" w:name="_Toc242695063"/>
      <w:r w:rsidRPr="00F12053">
        <w:t>CA-06.2</w:t>
      </w:r>
      <w:bookmarkEnd w:id="15"/>
    </w:p>
    <w:p w14:paraId="1E8D394E" w14:textId="32857501" w:rsidR="00F12053" w:rsidRPr="00F12053" w:rsidRDefault="00F12053" w:rsidP="00F12053">
      <w:r w:rsidRPr="00F12053">
        <w:t>Étant donné un premier tour avec 3 joueurs, quand les votes révélés sont 5, 5 et 5, alors la fonctionnalité est validée avec la difficulté 5.</w:t>
      </w:r>
    </w:p>
    <w:p w14:paraId="6082BF1B" w14:textId="24F1B872" w:rsidR="007B052E" w:rsidRDefault="007B052E" w:rsidP="007B052E">
      <w:pPr>
        <w:pStyle w:val="Titre2"/>
      </w:pPr>
      <w:bookmarkStart w:id="16" w:name="_Toc242695064"/>
      <w:r>
        <w:t>US-07</w:t>
      </w:r>
      <w:bookmarkEnd w:id="16"/>
    </w:p>
    <w:p w14:paraId="2A535CF8" w14:textId="5A63F262" w:rsidR="007B052E" w:rsidRDefault="00F12053" w:rsidP="00F12053">
      <w:pPr>
        <w:pStyle w:val="Titre3"/>
      </w:pPr>
      <w:bookmarkStart w:id="17" w:name="_Toc242695065"/>
      <w:r w:rsidRPr="00F12053">
        <w:t>CA-07.1</w:t>
      </w:r>
      <w:bookmarkEnd w:id="17"/>
    </w:p>
    <w:p w14:paraId="5CDA97B4" w14:textId="48FAAA7C" w:rsidR="00F12053" w:rsidRPr="00F12053" w:rsidRDefault="00F12053" w:rsidP="00F12053">
      <w:r w:rsidRPr="00F12053">
        <w:t>Étant donné une partie en règle « médiane » avec 3 joueurs, au 2e tour, quand les votes révélés sont 3, 5 et 8, alors la fonctionnalité est validée avec la difficulté 5.</w:t>
      </w:r>
    </w:p>
    <w:p w14:paraId="204391A4" w14:textId="2694E67C" w:rsidR="007B052E" w:rsidRDefault="007B052E" w:rsidP="007B052E">
      <w:pPr>
        <w:pStyle w:val="Titre2"/>
      </w:pPr>
      <w:bookmarkStart w:id="18" w:name="_Toc242695066"/>
      <w:r>
        <w:t>US-09</w:t>
      </w:r>
      <w:bookmarkEnd w:id="18"/>
    </w:p>
    <w:p w14:paraId="6DD3399D" w14:textId="37F01998" w:rsidR="007B052E" w:rsidRDefault="00F12053" w:rsidP="00F12053">
      <w:pPr>
        <w:pStyle w:val="Titre3"/>
      </w:pPr>
      <w:bookmarkStart w:id="19" w:name="_Toc242695067"/>
      <w:r w:rsidRPr="00F12053">
        <w:t>CA-09.1</w:t>
      </w:r>
      <w:bookmarkEnd w:id="19"/>
    </w:p>
    <w:p w14:paraId="5F6392BD" w14:textId="0A01445D" w:rsidR="00F12053" w:rsidRPr="00F12053" w:rsidRDefault="00F12053" w:rsidP="00F12053">
      <w:r w:rsidRPr="00F12053">
        <w:t xml:space="preserve">Étant donné un </w:t>
      </w:r>
      <w:proofErr w:type="spellStart"/>
      <w:r w:rsidRPr="00F12053">
        <w:t>backlog</w:t>
      </w:r>
      <w:proofErr w:type="spellEnd"/>
      <w:r w:rsidRPr="00F12053">
        <w:t xml:space="preserve"> de 3 fonctionnalités dont 2 validées, quand la 3e est validée avec la difficulté, alors un fichier JSON est enregistré contenant les 3 fonctionnalités et leur difficulté.</w:t>
      </w:r>
    </w:p>
    <w:p w14:paraId="16BC1D0D" w14:textId="2EC72644" w:rsidR="007B052E" w:rsidRDefault="007B052E" w:rsidP="007B052E">
      <w:pPr>
        <w:pStyle w:val="Titre2"/>
      </w:pPr>
      <w:bookmarkStart w:id="20" w:name="_Toc242695068"/>
      <w:r>
        <w:t>US-10</w:t>
      </w:r>
      <w:bookmarkEnd w:id="20"/>
    </w:p>
    <w:p w14:paraId="0B4BFF0C" w14:textId="77777777" w:rsidR="00F12053" w:rsidRDefault="00F12053" w:rsidP="00F12053">
      <w:pPr>
        <w:pStyle w:val="Titre3"/>
      </w:pPr>
      <w:bookmarkStart w:id="21" w:name="_Toc242695069"/>
      <w:r w:rsidRPr="00F12053">
        <w:t>CA-10.1</w:t>
      </w:r>
      <w:bookmarkEnd w:id="21"/>
    </w:p>
    <w:p w14:paraId="29845B8F" w14:textId="77777777" w:rsidR="00F12053" w:rsidRDefault="00F12053" w:rsidP="007B052E">
      <w:r w:rsidRPr="00F12053">
        <w:t xml:space="preserve">Étant donné une partie en règle « médiane » avec 3 joueurs et 2 fonctionnalités validées sur 5, quand les 3 joueurs jouent la carte café, alors une sauvegarde JSON est créée avec la règle, les joueurs, les 2 difficultés validées et les 3 fonctionnalités restantes. </w:t>
      </w:r>
    </w:p>
    <w:p w14:paraId="6ECAA904" w14:textId="77777777" w:rsidR="00F12053" w:rsidRDefault="00F12053" w:rsidP="00F12053">
      <w:pPr>
        <w:pStyle w:val="Titre3"/>
      </w:pPr>
      <w:bookmarkStart w:id="22" w:name="_Toc242695070"/>
      <w:r w:rsidRPr="00F12053">
        <w:t>CA-10.2</w:t>
      </w:r>
      <w:bookmarkEnd w:id="22"/>
      <w:r w:rsidRPr="00F12053">
        <w:t xml:space="preserve"> </w:t>
      </w:r>
    </w:p>
    <w:p w14:paraId="77EBAF3C" w14:textId="6193665B" w:rsidR="007B052E" w:rsidRDefault="00F12053" w:rsidP="007B052E">
      <w:r w:rsidRPr="00F12053">
        <w:t>Étant donné un tour avec 3 joueurs, quand les votes révélés sont café, café et 5, alors aucune sauvegarde n'est créée et le tour est rejoué.</w:t>
      </w:r>
    </w:p>
    <w:p w14:paraId="6FF4B39F" w14:textId="2DA4CC50" w:rsidR="007B052E" w:rsidRDefault="007B052E" w:rsidP="007B052E">
      <w:pPr>
        <w:pStyle w:val="Titre2"/>
      </w:pPr>
      <w:bookmarkStart w:id="23" w:name="_Toc242695071"/>
      <w:r>
        <w:t>US-11</w:t>
      </w:r>
      <w:bookmarkEnd w:id="23"/>
    </w:p>
    <w:p w14:paraId="622D3F1C" w14:textId="77777777" w:rsidR="00F12053" w:rsidRDefault="00F12053" w:rsidP="00F12053">
      <w:pPr>
        <w:pStyle w:val="Titre3"/>
      </w:pPr>
      <w:bookmarkStart w:id="24" w:name="_Toc242695072"/>
      <w:r w:rsidRPr="00F12053">
        <w:t>CA-11.1</w:t>
      </w:r>
      <w:bookmarkEnd w:id="24"/>
      <w:r w:rsidRPr="00F12053">
        <w:t xml:space="preserve"> </w:t>
      </w:r>
    </w:p>
    <w:p w14:paraId="58AB9192" w14:textId="49DB17CD" w:rsidR="00F12053" w:rsidRDefault="00F12053" w:rsidP="007B052E">
      <w:r w:rsidRPr="00F12053">
        <w:t>Étant donné une sauvegarde en règle « médiane » avec 3 joueurs et 2 fonctionnalités validées sur 5, quand l'animateur la charge, alors la partie reprend sur la 3e fonctionnalité, avec les mêmes joueurs et la même règle.</w:t>
      </w:r>
    </w:p>
    <w:p w14:paraId="752CE810" w14:textId="77777777" w:rsidR="00F12053" w:rsidRDefault="00F12053">
      <w:pPr>
        <w:jc w:val="left"/>
      </w:pPr>
      <w:r>
        <w:br w:type="page"/>
      </w:r>
    </w:p>
    <w:p w14:paraId="180CDEB0" w14:textId="48D6ED4C" w:rsidR="007B052E" w:rsidRDefault="007B052E" w:rsidP="007B052E">
      <w:pPr>
        <w:pStyle w:val="Titre2"/>
      </w:pPr>
      <w:bookmarkStart w:id="25" w:name="_Toc242695073"/>
      <w:r>
        <w:lastRenderedPageBreak/>
        <w:t>US-13</w:t>
      </w:r>
      <w:bookmarkEnd w:id="25"/>
    </w:p>
    <w:p w14:paraId="5964FC3A" w14:textId="77777777" w:rsidR="00F12053" w:rsidRDefault="00F12053" w:rsidP="00F12053">
      <w:pPr>
        <w:pStyle w:val="Titre3"/>
      </w:pPr>
      <w:bookmarkStart w:id="26" w:name="_Toc242695074"/>
      <w:r w:rsidRPr="00F12053">
        <w:t>CA-13.1</w:t>
      </w:r>
      <w:bookmarkEnd w:id="26"/>
      <w:r w:rsidRPr="00F12053">
        <w:t xml:space="preserve"> </w:t>
      </w:r>
    </w:p>
    <w:p w14:paraId="780A7A65" w14:textId="678E4E76" w:rsidR="00F12053" w:rsidRDefault="00F12053" w:rsidP="00F12053">
      <w:r w:rsidRPr="00F12053">
        <w:t xml:space="preserve">Étant donné un tour non validé où Alice, Bob et Chloé ont voté 2, 5 et 13, quand les votes sont révélés, alors Alice et Chloé sont désignées pour s'exprimer avant le revote. </w:t>
      </w:r>
    </w:p>
    <w:p w14:paraId="6DF46ED1" w14:textId="77777777" w:rsidR="00F12053" w:rsidRDefault="00F12053" w:rsidP="00F12053">
      <w:pPr>
        <w:pStyle w:val="Titre3"/>
      </w:pPr>
      <w:bookmarkStart w:id="27" w:name="_Toc242695075"/>
      <w:r w:rsidRPr="00F12053">
        <w:t>CA-13.2</w:t>
      </w:r>
      <w:bookmarkEnd w:id="27"/>
      <w:r w:rsidRPr="00F12053">
        <w:t xml:space="preserve"> </w:t>
      </w:r>
    </w:p>
    <w:p w14:paraId="1F0694C6" w14:textId="518171B8" w:rsidR="00F12053" w:rsidRDefault="00F12053" w:rsidP="00F12053">
      <w:r w:rsidRPr="00F12053">
        <w:t>Étant donné un tour non validé où Alice, Bob, Chloé et David ont voté 2, 2, 5 et 13, quand les votes sont révélés, alors Alice, Bob et David sont désignés pour s'exprimer.</w:t>
      </w:r>
    </w:p>
    <w:p w14:paraId="4EA9C3B9" w14:textId="0E039E73" w:rsidR="00157260" w:rsidRDefault="00157260" w:rsidP="00157260">
      <w:pPr>
        <w:pStyle w:val="Titre1"/>
      </w:pPr>
      <w:bookmarkStart w:id="28" w:name="_Toc242695076"/>
      <w:r w:rsidRPr="00157260">
        <w:t>Planning poker</w:t>
      </w:r>
      <w:bookmarkEnd w:id="28"/>
    </w:p>
    <w:p w14:paraId="3E42387C" w14:textId="77777777" w:rsidR="00157260" w:rsidRDefault="00157260" w:rsidP="00157260">
      <w:pPr>
        <w:pStyle w:val="Titre2"/>
      </w:pPr>
      <w:bookmarkStart w:id="29" w:name="_Toc242695077"/>
      <w:r w:rsidRPr="00077C55">
        <w:t>US-01</w:t>
      </w:r>
      <w:bookmarkEnd w:id="2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57260" w14:paraId="68D32519" w14:textId="77777777" w:rsidTr="00157260">
        <w:tc>
          <w:tcPr>
            <w:tcW w:w="3020" w:type="dxa"/>
          </w:tcPr>
          <w:p w14:paraId="7CF1D7DC" w14:textId="7032B5EC" w:rsidR="00157260" w:rsidRDefault="00157260" w:rsidP="00157260">
            <w:r>
              <w:t>Tour</w:t>
            </w:r>
          </w:p>
        </w:tc>
        <w:tc>
          <w:tcPr>
            <w:tcW w:w="3021" w:type="dxa"/>
          </w:tcPr>
          <w:p w14:paraId="64F3143F" w14:textId="4F6A6B92" w:rsidR="00157260" w:rsidRDefault="00157260" w:rsidP="00157260">
            <w:r>
              <w:t>Vote A</w:t>
            </w:r>
          </w:p>
        </w:tc>
        <w:tc>
          <w:tcPr>
            <w:tcW w:w="3021" w:type="dxa"/>
          </w:tcPr>
          <w:p w14:paraId="5C5CA281" w14:textId="367C7FE2" w:rsidR="00157260" w:rsidRDefault="00157260" w:rsidP="00157260">
            <w:r>
              <w:t>Vote B</w:t>
            </w:r>
          </w:p>
        </w:tc>
      </w:tr>
      <w:tr w:rsidR="00157260" w14:paraId="3DBDAE80" w14:textId="77777777" w:rsidTr="00157260">
        <w:tc>
          <w:tcPr>
            <w:tcW w:w="3020" w:type="dxa"/>
          </w:tcPr>
          <w:p w14:paraId="0743220D" w14:textId="151B1049" w:rsidR="00157260" w:rsidRDefault="00462C99" w:rsidP="00157260">
            <w:r>
              <w:t>1</w:t>
            </w:r>
          </w:p>
        </w:tc>
        <w:tc>
          <w:tcPr>
            <w:tcW w:w="3021" w:type="dxa"/>
          </w:tcPr>
          <w:p w14:paraId="357E0AC4" w14:textId="4A4C7EA3" w:rsidR="00157260" w:rsidRDefault="00462C99" w:rsidP="00157260">
            <w:r>
              <w:t>5</w:t>
            </w:r>
          </w:p>
        </w:tc>
        <w:tc>
          <w:tcPr>
            <w:tcW w:w="3021" w:type="dxa"/>
          </w:tcPr>
          <w:p w14:paraId="3F6FC3F7" w14:textId="2004F127" w:rsidR="00462C99" w:rsidRDefault="00462C99" w:rsidP="00157260">
            <w:r>
              <w:t>3</w:t>
            </w:r>
          </w:p>
        </w:tc>
      </w:tr>
      <w:tr w:rsidR="00462C99" w14:paraId="441AD02B" w14:textId="77777777" w:rsidTr="00157260">
        <w:tc>
          <w:tcPr>
            <w:tcW w:w="3020" w:type="dxa"/>
          </w:tcPr>
          <w:p w14:paraId="0363CD7B" w14:textId="53B0D444" w:rsidR="00462C99" w:rsidRDefault="00462C99" w:rsidP="00157260">
            <w:r>
              <w:t>2</w:t>
            </w:r>
          </w:p>
        </w:tc>
        <w:tc>
          <w:tcPr>
            <w:tcW w:w="3021" w:type="dxa"/>
          </w:tcPr>
          <w:p w14:paraId="26CE8CB3" w14:textId="41CC1BF4" w:rsidR="00462C99" w:rsidRDefault="00462C99" w:rsidP="00157260">
            <w:r>
              <w:t>5</w:t>
            </w:r>
          </w:p>
        </w:tc>
        <w:tc>
          <w:tcPr>
            <w:tcW w:w="3021" w:type="dxa"/>
          </w:tcPr>
          <w:p w14:paraId="5CF87E86" w14:textId="331CB23B" w:rsidR="00462C99" w:rsidRDefault="00462C99" w:rsidP="00157260">
            <w:r>
              <w:t>5</w:t>
            </w:r>
          </w:p>
        </w:tc>
      </w:tr>
    </w:tbl>
    <w:p w14:paraId="2ECF989C" w14:textId="4E594505" w:rsidR="00157260" w:rsidRPr="00157260" w:rsidRDefault="00462C99" w:rsidP="00157260">
      <w:r>
        <w:t>Estimation = 5</w:t>
      </w:r>
    </w:p>
    <w:p w14:paraId="48181FB0" w14:textId="77777777" w:rsidR="00157260" w:rsidRDefault="00157260" w:rsidP="00157260">
      <w:pPr>
        <w:pStyle w:val="Titre2"/>
      </w:pPr>
      <w:bookmarkStart w:id="30" w:name="_Toc242695078"/>
      <w:r>
        <w:t>US-02</w:t>
      </w:r>
      <w:bookmarkEnd w:id="3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6EF955C5" w14:textId="77777777" w:rsidTr="00590AA9">
        <w:tc>
          <w:tcPr>
            <w:tcW w:w="3020" w:type="dxa"/>
          </w:tcPr>
          <w:p w14:paraId="6EBCE2D0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5F56380D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09B1398C" w14:textId="77777777" w:rsidR="00462C99" w:rsidRDefault="00462C99" w:rsidP="00590AA9">
            <w:r>
              <w:t>Vote B</w:t>
            </w:r>
          </w:p>
        </w:tc>
      </w:tr>
      <w:tr w:rsidR="00462C99" w14:paraId="753705E1" w14:textId="77777777" w:rsidTr="00590AA9">
        <w:tc>
          <w:tcPr>
            <w:tcW w:w="3020" w:type="dxa"/>
          </w:tcPr>
          <w:p w14:paraId="6E5C6352" w14:textId="6EEE47F0" w:rsidR="00462C99" w:rsidRDefault="00462C99" w:rsidP="00590AA9">
            <w:r>
              <w:t>1</w:t>
            </w:r>
          </w:p>
        </w:tc>
        <w:tc>
          <w:tcPr>
            <w:tcW w:w="3021" w:type="dxa"/>
          </w:tcPr>
          <w:p w14:paraId="695B2B43" w14:textId="67ECDFA7" w:rsidR="00462C99" w:rsidRDefault="00462C99" w:rsidP="00590AA9">
            <w:r>
              <w:t>1</w:t>
            </w:r>
          </w:p>
        </w:tc>
        <w:tc>
          <w:tcPr>
            <w:tcW w:w="3021" w:type="dxa"/>
          </w:tcPr>
          <w:p w14:paraId="69978786" w14:textId="1B03A13B" w:rsidR="00462C99" w:rsidRDefault="00462C99" w:rsidP="00590AA9">
            <w:r>
              <w:t>3</w:t>
            </w:r>
          </w:p>
        </w:tc>
      </w:tr>
      <w:tr w:rsidR="00462C99" w14:paraId="5A26C93D" w14:textId="77777777" w:rsidTr="00590AA9">
        <w:tc>
          <w:tcPr>
            <w:tcW w:w="3020" w:type="dxa"/>
          </w:tcPr>
          <w:p w14:paraId="34DBFE10" w14:textId="1D0319DB" w:rsidR="00462C99" w:rsidRDefault="00462C99" w:rsidP="00590AA9">
            <w:r>
              <w:t>2</w:t>
            </w:r>
          </w:p>
        </w:tc>
        <w:tc>
          <w:tcPr>
            <w:tcW w:w="3021" w:type="dxa"/>
          </w:tcPr>
          <w:p w14:paraId="76AE837A" w14:textId="280AB9E4" w:rsidR="00462C99" w:rsidRDefault="00462C99" w:rsidP="00590AA9">
            <w:r>
              <w:t>1</w:t>
            </w:r>
          </w:p>
        </w:tc>
        <w:tc>
          <w:tcPr>
            <w:tcW w:w="3021" w:type="dxa"/>
          </w:tcPr>
          <w:p w14:paraId="1FF6CD18" w14:textId="554DE302" w:rsidR="00462C99" w:rsidRDefault="00462C99" w:rsidP="00590AA9">
            <w:r>
              <w:t>2</w:t>
            </w:r>
          </w:p>
        </w:tc>
      </w:tr>
      <w:tr w:rsidR="00462C99" w14:paraId="2E5D77FF" w14:textId="77777777" w:rsidTr="00590AA9">
        <w:tc>
          <w:tcPr>
            <w:tcW w:w="3020" w:type="dxa"/>
          </w:tcPr>
          <w:p w14:paraId="72824A8E" w14:textId="52D13E4A" w:rsidR="00462C99" w:rsidRDefault="00462C99" w:rsidP="00590AA9">
            <w:r>
              <w:t>3</w:t>
            </w:r>
          </w:p>
        </w:tc>
        <w:tc>
          <w:tcPr>
            <w:tcW w:w="3021" w:type="dxa"/>
          </w:tcPr>
          <w:p w14:paraId="0B731AF5" w14:textId="404F6FC1" w:rsidR="00462C99" w:rsidRDefault="00462C99" w:rsidP="00590AA9">
            <w:r>
              <w:t>1</w:t>
            </w:r>
          </w:p>
        </w:tc>
        <w:tc>
          <w:tcPr>
            <w:tcW w:w="3021" w:type="dxa"/>
          </w:tcPr>
          <w:p w14:paraId="59DDD5BC" w14:textId="427F14E8" w:rsidR="00462C99" w:rsidRDefault="00462C99" w:rsidP="00590AA9">
            <w:r>
              <w:t>1</w:t>
            </w:r>
          </w:p>
        </w:tc>
      </w:tr>
    </w:tbl>
    <w:p w14:paraId="5AE97FA6" w14:textId="57CF378E" w:rsidR="00462C99" w:rsidRPr="00157260" w:rsidRDefault="00462C99" w:rsidP="00462C99">
      <w:r>
        <w:t xml:space="preserve">Estimation = </w:t>
      </w:r>
      <w:r w:rsidR="00E1278C">
        <w:t>1</w:t>
      </w:r>
    </w:p>
    <w:p w14:paraId="0BB4F438" w14:textId="77777777" w:rsidR="00157260" w:rsidRDefault="00157260" w:rsidP="00157260">
      <w:pPr>
        <w:pStyle w:val="Titre2"/>
      </w:pPr>
      <w:bookmarkStart w:id="31" w:name="_Toc242695079"/>
      <w:r>
        <w:t>US-03</w:t>
      </w:r>
      <w:bookmarkEnd w:id="3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2AF93806" w14:textId="77777777" w:rsidTr="00590AA9">
        <w:tc>
          <w:tcPr>
            <w:tcW w:w="3020" w:type="dxa"/>
          </w:tcPr>
          <w:p w14:paraId="5A282631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514E0B07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3A09F498" w14:textId="77777777" w:rsidR="00462C99" w:rsidRDefault="00462C99" w:rsidP="00590AA9">
            <w:r>
              <w:t>Vote B</w:t>
            </w:r>
          </w:p>
        </w:tc>
      </w:tr>
      <w:tr w:rsidR="00462C99" w14:paraId="10AC56E4" w14:textId="77777777" w:rsidTr="00590AA9">
        <w:tc>
          <w:tcPr>
            <w:tcW w:w="3020" w:type="dxa"/>
          </w:tcPr>
          <w:p w14:paraId="35E6F8A0" w14:textId="4393342D" w:rsidR="00462C99" w:rsidRDefault="00E1278C" w:rsidP="00590AA9">
            <w:r>
              <w:t>1</w:t>
            </w:r>
          </w:p>
        </w:tc>
        <w:tc>
          <w:tcPr>
            <w:tcW w:w="3021" w:type="dxa"/>
          </w:tcPr>
          <w:p w14:paraId="78DCDFAC" w14:textId="4FDBEBB8" w:rsidR="00462C99" w:rsidRDefault="00E1278C" w:rsidP="00590AA9">
            <w:r>
              <w:t>13</w:t>
            </w:r>
          </w:p>
        </w:tc>
        <w:tc>
          <w:tcPr>
            <w:tcW w:w="3021" w:type="dxa"/>
          </w:tcPr>
          <w:p w14:paraId="4C7DC99D" w14:textId="42EEC53D" w:rsidR="00462C99" w:rsidRDefault="00E1278C" w:rsidP="00590AA9">
            <w:r>
              <w:t>5</w:t>
            </w:r>
          </w:p>
        </w:tc>
      </w:tr>
      <w:tr w:rsidR="00E1278C" w14:paraId="2F9DCC60" w14:textId="77777777" w:rsidTr="00590AA9">
        <w:tc>
          <w:tcPr>
            <w:tcW w:w="3020" w:type="dxa"/>
          </w:tcPr>
          <w:p w14:paraId="5493A7D6" w14:textId="53B652DE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3F9A9010" w14:textId="1496003E" w:rsidR="00E1278C" w:rsidRDefault="00E1278C" w:rsidP="00590AA9">
            <w:r>
              <w:t>8</w:t>
            </w:r>
          </w:p>
        </w:tc>
        <w:tc>
          <w:tcPr>
            <w:tcW w:w="3021" w:type="dxa"/>
          </w:tcPr>
          <w:p w14:paraId="27958F0E" w14:textId="59940C16" w:rsidR="00E1278C" w:rsidRDefault="00E1278C" w:rsidP="00590AA9">
            <w:r>
              <w:t>8</w:t>
            </w:r>
          </w:p>
        </w:tc>
      </w:tr>
    </w:tbl>
    <w:p w14:paraId="3E8E2DEA" w14:textId="1FA07F5C" w:rsidR="00462C99" w:rsidRPr="00157260" w:rsidRDefault="00462C99" w:rsidP="00462C99">
      <w:r>
        <w:t xml:space="preserve">Estimation = </w:t>
      </w:r>
      <w:r w:rsidR="00E1278C">
        <w:t>8</w:t>
      </w:r>
    </w:p>
    <w:p w14:paraId="7D622B0D" w14:textId="77777777" w:rsidR="00157260" w:rsidRDefault="00157260" w:rsidP="00157260">
      <w:pPr>
        <w:pStyle w:val="Titre2"/>
      </w:pPr>
      <w:bookmarkStart w:id="32" w:name="_Toc242695080"/>
      <w:r>
        <w:t>US-05</w:t>
      </w:r>
      <w:bookmarkEnd w:id="3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6F02F6CA" w14:textId="77777777" w:rsidTr="00590AA9">
        <w:tc>
          <w:tcPr>
            <w:tcW w:w="3020" w:type="dxa"/>
          </w:tcPr>
          <w:p w14:paraId="01F36E0F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72D1EFE4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7AECF1BE" w14:textId="77777777" w:rsidR="00462C99" w:rsidRDefault="00462C99" w:rsidP="00590AA9">
            <w:r>
              <w:t>Vote B</w:t>
            </w:r>
          </w:p>
        </w:tc>
      </w:tr>
      <w:tr w:rsidR="00462C99" w14:paraId="69B32621" w14:textId="77777777" w:rsidTr="00590AA9">
        <w:tc>
          <w:tcPr>
            <w:tcW w:w="3020" w:type="dxa"/>
          </w:tcPr>
          <w:p w14:paraId="5FC28B75" w14:textId="6B42BE51" w:rsidR="00462C99" w:rsidRDefault="00E1278C" w:rsidP="00590AA9">
            <w:r>
              <w:t>1</w:t>
            </w:r>
          </w:p>
        </w:tc>
        <w:tc>
          <w:tcPr>
            <w:tcW w:w="3021" w:type="dxa"/>
          </w:tcPr>
          <w:p w14:paraId="456CECE2" w14:textId="7A8C17B8" w:rsidR="00462C99" w:rsidRDefault="00E1278C" w:rsidP="00590AA9">
            <w:r>
              <w:t>2</w:t>
            </w:r>
          </w:p>
        </w:tc>
        <w:tc>
          <w:tcPr>
            <w:tcW w:w="3021" w:type="dxa"/>
          </w:tcPr>
          <w:p w14:paraId="7EC86AB9" w14:textId="6B76D611" w:rsidR="00462C99" w:rsidRDefault="00E1278C" w:rsidP="00590AA9">
            <w:r>
              <w:t>2</w:t>
            </w:r>
          </w:p>
        </w:tc>
      </w:tr>
    </w:tbl>
    <w:p w14:paraId="18CAA19F" w14:textId="5F69592E" w:rsidR="00E1278C" w:rsidRDefault="00462C99" w:rsidP="00462C99">
      <w:r>
        <w:t xml:space="preserve">Estimation = </w:t>
      </w:r>
      <w:r w:rsidR="00E1278C">
        <w:t>2</w:t>
      </w:r>
    </w:p>
    <w:p w14:paraId="678F31AB" w14:textId="77777777" w:rsidR="00E1278C" w:rsidRDefault="00E1278C">
      <w:pPr>
        <w:jc w:val="left"/>
      </w:pPr>
      <w:r>
        <w:br w:type="page"/>
      </w:r>
    </w:p>
    <w:p w14:paraId="7478F559" w14:textId="77777777" w:rsidR="00462C99" w:rsidRPr="00157260" w:rsidRDefault="00462C99" w:rsidP="00462C99"/>
    <w:p w14:paraId="5D497CDE" w14:textId="77777777" w:rsidR="00157260" w:rsidRDefault="00157260" w:rsidP="00157260">
      <w:pPr>
        <w:pStyle w:val="Titre2"/>
      </w:pPr>
      <w:bookmarkStart w:id="33" w:name="_Toc242695081"/>
      <w:r w:rsidRPr="007B052E">
        <w:t>US-06</w:t>
      </w:r>
      <w:bookmarkEnd w:id="3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1278C" w14:paraId="5816AB59" w14:textId="77777777" w:rsidTr="00590AA9">
        <w:tc>
          <w:tcPr>
            <w:tcW w:w="3020" w:type="dxa"/>
          </w:tcPr>
          <w:p w14:paraId="0C36BC6E" w14:textId="77777777" w:rsidR="00E1278C" w:rsidRDefault="00E1278C" w:rsidP="00590AA9">
            <w:r>
              <w:t>Tour</w:t>
            </w:r>
          </w:p>
        </w:tc>
        <w:tc>
          <w:tcPr>
            <w:tcW w:w="3021" w:type="dxa"/>
          </w:tcPr>
          <w:p w14:paraId="2AE76CAD" w14:textId="77777777" w:rsidR="00E1278C" w:rsidRDefault="00E1278C" w:rsidP="00590AA9">
            <w:r>
              <w:t>Vote A</w:t>
            </w:r>
          </w:p>
        </w:tc>
        <w:tc>
          <w:tcPr>
            <w:tcW w:w="3021" w:type="dxa"/>
          </w:tcPr>
          <w:p w14:paraId="0B4102D7" w14:textId="77777777" w:rsidR="00E1278C" w:rsidRDefault="00E1278C" w:rsidP="00590AA9">
            <w:r>
              <w:t>Vote B</w:t>
            </w:r>
          </w:p>
        </w:tc>
      </w:tr>
      <w:tr w:rsidR="00E1278C" w14:paraId="1AF6F780" w14:textId="77777777" w:rsidTr="00590AA9">
        <w:tc>
          <w:tcPr>
            <w:tcW w:w="3020" w:type="dxa"/>
          </w:tcPr>
          <w:p w14:paraId="78B86CD7" w14:textId="67B6D852" w:rsidR="00E1278C" w:rsidRDefault="00E1278C" w:rsidP="00590AA9">
            <w:r>
              <w:t>1</w:t>
            </w:r>
          </w:p>
        </w:tc>
        <w:tc>
          <w:tcPr>
            <w:tcW w:w="3021" w:type="dxa"/>
          </w:tcPr>
          <w:p w14:paraId="56346971" w14:textId="6F5FD0CD" w:rsidR="00E1278C" w:rsidRDefault="00E1278C" w:rsidP="00590AA9">
            <w:r>
              <w:t>1/2</w:t>
            </w:r>
          </w:p>
        </w:tc>
        <w:tc>
          <w:tcPr>
            <w:tcW w:w="3021" w:type="dxa"/>
          </w:tcPr>
          <w:p w14:paraId="33BDFF46" w14:textId="6C95B480" w:rsidR="00E1278C" w:rsidRDefault="00E1278C" w:rsidP="00590AA9">
            <w:r>
              <w:t>2</w:t>
            </w:r>
          </w:p>
        </w:tc>
      </w:tr>
      <w:tr w:rsidR="00E1278C" w14:paraId="3365EA45" w14:textId="77777777" w:rsidTr="00590AA9">
        <w:tc>
          <w:tcPr>
            <w:tcW w:w="3020" w:type="dxa"/>
          </w:tcPr>
          <w:p w14:paraId="669D17F6" w14:textId="67D91B13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33AD2E75" w14:textId="419343CD" w:rsidR="00E1278C" w:rsidRDefault="00E1278C" w:rsidP="00590AA9">
            <w:r>
              <w:t>1</w:t>
            </w:r>
          </w:p>
        </w:tc>
        <w:tc>
          <w:tcPr>
            <w:tcW w:w="3021" w:type="dxa"/>
          </w:tcPr>
          <w:p w14:paraId="15DBFC2C" w14:textId="0EF0A915" w:rsidR="00E1278C" w:rsidRDefault="00E1278C" w:rsidP="00590AA9">
            <w:r>
              <w:t>1</w:t>
            </w:r>
          </w:p>
        </w:tc>
      </w:tr>
    </w:tbl>
    <w:p w14:paraId="0F819F87" w14:textId="499CD9A7" w:rsidR="00E1278C" w:rsidRPr="00157260" w:rsidRDefault="00E1278C" w:rsidP="00E1278C">
      <w:r>
        <w:t>Estimation = 1</w:t>
      </w:r>
    </w:p>
    <w:p w14:paraId="76A1F9B8" w14:textId="77777777" w:rsidR="00157260" w:rsidRDefault="00157260" w:rsidP="00157260">
      <w:pPr>
        <w:pStyle w:val="Titre2"/>
      </w:pPr>
      <w:bookmarkStart w:id="34" w:name="_Toc242695082"/>
      <w:r>
        <w:t>US-07</w:t>
      </w:r>
      <w:bookmarkEnd w:id="3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1278C" w14:paraId="23201E28" w14:textId="77777777" w:rsidTr="00590AA9">
        <w:tc>
          <w:tcPr>
            <w:tcW w:w="3020" w:type="dxa"/>
          </w:tcPr>
          <w:p w14:paraId="77E0DAFC" w14:textId="77777777" w:rsidR="00E1278C" w:rsidRDefault="00E1278C" w:rsidP="00590AA9">
            <w:r>
              <w:t>Tour</w:t>
            </w:r>
          </w:p>
        </w:tc>
        <w:tc>
          <w:tcPr>
            <w:tcW w:w="3021" w:type="dxa"/>
          </w:tcPr>
          <w:p w14:paraId="083DFA19" w14:textId="77777777" w:rsidR="00E1278C" w:rsidRDefault="00E1278C" w:rsidP="00590AA9">
            <w:r>
              <w:t>Vote A</w:t>
            </w:r>
          </w:p>
        </w:tc>
        <w:tc>
          <w:tcPr>
            <w:tcW w:w="3021" w:type="dxa"/>
          </w:tcPr>
          <w:p w14:paraId="4CB050FF" w14:textId="77777777" w:rsidR="00E1278C" w:rsidRDefault="00E1278C" w:rsidP="00590AA9">
            <w:r>
              <w:t>Vote B</w:t>
            </w:r>
          </w:p>
        </w:tc>
      </w:tr>
      <w:tr w:rsidR="00E1278C" w14:paraId="2965D3DD" w14:textId="77777777" w:rsidTr="00590AA9">
        <w:tc>
          <w:tcPr>
            <w:tcW w:w="3020" w:type="dxa"/>
          </w:tcPr>
          <w:p w14:paraId="22319E01" w14:textId="77777777" w:rsidR="00E1278C" w:rsidRDefault="00E1278C" w:rsidP="00590AA9">
            <w:r>
              <w:t>1</w:t>
            </w:r>
          </w:p>
        </w:tc>
        <w:tc>
          <w:tcPr>
            <w:tcW w:w="3021" w:type="dxa"/>
          </w:tcPr>
          <w:p w14:paraId="64874C0D" w14:textId="77777777" w:rsidR="00E1278C" w:rsidRDefault="00E1278C" w:rsidP="00590AA9">
            <w:r>
              <w:t>5</w:t>
            </w:r>
          </w:p>
        </w:tc>
        <w:tc>
          <w:tcPr>
            <w:tcW w:w="3021" w:type="dxa"/>
          </w:tcPr>
          <w:p w14:paraId="357D77B3" w14:textId="77777777" w:rsidR="00E1278C" w:rsidRDefault="00E1278C" w:rsidP="00590AA9">
            <w:r>
              <w:t>8</w:t>
            </w:r>
          </w:p>
        </w:tc>
      </w:tr>
      <w:tr w:rsidR="00E1278C" w14:paraId="3DD04D6B" w14:textId="77777777" w:rsidTr="00590AA9">
        <w:tc>
          <w:tcPr>
            <w:tcW w:w="3020" w:type="dxa"/>
          </w:tcPr>
          <w:p w14:paraId="427D83DA" w14:textId="77777777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64380F5F" w14:textId="77777777" w:rsidR="00E1278C" w:rsidRDefault="00E1278C" w:rsidP="00590AA9">
            <w:r>
              <w:t>1/2</w:t>
            </w:r>
          </w:p>
        </w:tc>
        <w:tc>
          <w:tcPr>
            <w:tcW w:w="3021" w:type="dxa"/>
          </w:tcPr>
          <w:p w14:paraId="55B28CCC" w14:textId="77777777" w:rsidR="00E1278C" w:rsidRDefault="00E1278C" w:rsidP="00590AA9">
            <w:r>
              <w:t>5</w:t>
            </w:r>
          </w:p>
        </w:tc>
      </w:tr>
      <w:tr w:rsidR="00E1278C" w14:paraId="0814FAC5" w14:textId="77777777" w:rsidTr="00590AA9">
        <w:tc>
          <w:tcPr>
            <w:tcW w:w="3020" w:type="dxa"/>
          </w:tcPr>
          <w:p w14:paraId="7B36DD81" w14:textId="77777777" w:rsidR="00E1278C" w:rsidRDefault="00E1278C" w:rsidP="00590AA9">
            <w:r>
              <w:t>3</w:t>
            </w:r>
          </w:p>
        </w:tc>
        <w:tc>
          <w:tcPr>
            <w:tcW w:w="3021" w:type="dxa"/>
          </w:tcPr>
          <w:p w14:paraId="02DCA3B0" w14:textId="77777777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65805A4C" w14:textId="77777777" w:rsidR="00E1278C" w:rsidRDefault="00E1278C" w:rsidP="00590AA9">
            <w:r>
              <w:t>3</w:t>
            </w:r>
          </w:p>
        </w:tc>
      </w:tr>
      <w:tr w:rsidR="00E1278C" w14:paraId="7306478D" w14:textId="77777777" w:rsidTr="00590AA9">
        <w:tc>
          <w:tcPr>
            <w:tcW w:w="3020" w:type="dxa"/>
          </w:tcPr>
          <w:p w14:paraId="27E503ED" w14:textId="77777777" w:rsidR="00E1278C" w:rsidRDefault="00E1278C" w:rsidP="00590AA9">
            <w:r>
              <w:t>4</w:t>
            </w:r>
          </w:p>
        </w:tc>
        <w:tc>
          <w:tcPr>
            <w:tcW w:w="3021" w:type="dxa"/>
          </w:tcPr>
          <w:p w14:paraId="17D462F5" w14:textId="77777777" w:rsidR="00E1278C" w:rsidRDefault="00E1278C" w:rsidP="00590AA9">
            <w:r>
              <w:t>3</w:t>
            </w:r>
          </w:p>
        </w:tc>
        <w:tc>
          <w:tcPr>
            <w:tcW w:w="3021" w:type="dxa"/>
          </w:tcPr>
          <w:p w14:paraId="49E50BE6" w14:textId="77777777" w:rsidR="00E1278C" w:rsidRDefault="00E1278C" w:rsidP="00590AA9">
            <w:r>
              <w:t>3</w:t>
            </w:r>
          </w:p>
        </w:tc>
      </w:tr>
    </w:tbl>
    <w:p w14:paraId="52F3D39F" w14:textId="77777777" w:rsidR="00E1278C" w:rsidRDefault="00E1278C" w:rsidP="00E1278C">
      <w:r>
        <w:t>Estimation = 3</w:t>
      </w:r>
    </w:p>
    <w:p w14:paraId="4DE43D27" w14:textId="77777777" w:rsidR="00157260" w:rsidRDefault="00157260" w:rsidP="00157260">
      <w:pPr>
        <w:pStyle w:val="Titre2"/>
      </w:pPr>
      <w:bookmarkStart w:id="35" w:name="_Toc242695083"/>
      <w:r>
        <w:t>US-09</w:t>
      </w:r>
      <w:bookmarkEnd w:id="3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73541B2C" w14:textId="77777777" w:rsidTr="00590AA9">
        <w:tc>
          <w:tcPr>
            <w:tcW w:w="3020" w:type="dxa"/>
          </w:tcPr>
          <w:p w14:paraId="69713DB8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3859A425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61FAF349" w14:textId="77777777" w:rsidR="00462C99" w:rsidRDefault="00462C99" w:rsidP="00590AA9">
            <w:r>
              <w:t>Vote B</w:t>
            </w:r>
          </w:p>
        </w:tc>
      </w:tr>
      <w:tr w:rsidR="00462C99" w14:paraId="6709FDE8" w14:textId="77777777" w:rsidTr="00590AA9">
        <w:tc>
          <w:tcPr>
            <w:tcW w:w="3020" w:type="dxa"/>
          </w:tcPr>
          <w:p w14:paraId="7CA35726" w14:textId="43FE24E4" w:rsidR="00462C99" w:rsidRDefault="00E1278C" w:rsidP="00590AA9">
            <w:r>
              <w:t>1</w:t>
            </w:r>
          </w:p>
        </w:tc>
        <w:tc>
          <w:tcPr>
            <w:tcW w:w="3021" w:type="dxa"/>
          </w:tcPr>
          <w:p w14:paraId="215349DD" w14:textId="2156AEC4" w:rsidR="00462C99" w:rsidRDefault="00E1278C" w:rsidP="00590AA9">
            <w:r>
              <w:t>8</w:t>
            </w:r>
          </w:p>
        </w:tc>
        <w:tc>
          <w:tcPr>
            <w:tcW w:w="3021" w:type="dxa"/>
          </w:tcPr>
          <w:p w14:paraId="13455CE8" w14:textId="3826CFC9" w:rsidR="00462C99" w:rsidRDefault="00E1278C" w:rsidP="00590AA9">
            <w:r>
              <w:t>13</w:t>
            </w:r>
          </w:p>
        </w:tc>
      </w:tr>
      <w:tr w:rsidR="00E1278C" w14:paraId="44B38CB8" w14:textId="77777777" w:rsidTr="00590AA9">
        <w:tc>
          <w:tcPr>
            <w:tcW w:w="3020" w:type="dxa"/>
          </w:tcPr>
          <w:p w14:paraId="078D63FF" w14:textId="372A40AB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5641D161" w14:textId="6BD38EF9" w:rsidR="00E1278C" w:rsidRDefault="00E1278C" w:rsidP="00590AA9">
            <w:r>
              <w:t>13</w:t>
            </w:r>
          </w:p>
        </w:tc>
        <w:tc>
          <w:tcPr>
            <w:tcW w:w="3021" w:type="dxa"/>
          </w:tcPr>
          <w:p w14:paraId="360A5033" w14:textId="3D43C9E7" w:rsidR="00E1278C" w:rsidRDefault="00E1278C" w:rsidP="00590AA9">
            <w:r>
              <w:t>13</w:t>
            </w:r>
          </w:p>
        </w:tc>
      </w:tr>
    </w:tbl>
    <w:p w14:paraId="055E8E05" w14:textId="24200B1B" w:rsidR="00462C99" w:rsidRPr="00157260" w:rsidRDefault="00462C99" w:rsidP="00462C99">
      <w:r>
        <w:t xml:space="preserve">Estimation = </w:t>
      </w:r>
      <w:r w:rsidR="00E1278C">
        <w:t>13</w:t>
      </w:r>
    </w:p>
    <w:p w14:paraId="3C8C4134" w14:textId="77777777" w:rsidR="00157260" w:rsidRDefault="00157260" w:rsidP="00157260">
      <w:pPr>
        <w:pStyle w:val="Titre2"/>
      </w:pPr>
      <w:bookmarkStart w:id="36" w:name="_Toc242695084"/>
      <w:r>
        <w:t>US-10</w:t>
      </w:r>
      <w:bookmarkEnd w:id="3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2A585548" w14:textId="77777777" w:rsidTr="00590AA9">
        <w:tc>
          <w:tcPr>
            <w:tcW w:w="3020" w:type="dxa"/>
          </w:tcPr>
          <w:p w14:paraId="6531B7B1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3F60F883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062A930F" w14:textId="77777777" w:rsidR="00462C99" w:rsidRDefault="00462C99" w:rsidP="00590AA9">
            <w:r>
              <w:t>Vote B</w:t>
            </w:r>
          </w:p>
        </w:tc>
      </w:tr>
      <w:tr w:rsidR="00462C99" w14:paraId="0FCFEB50" w14:textId="77777777" w:rsidTr="00590AA9">
        <w:tc>
          <w:tcPr>
            <w:tcW w:w="3020" w:type="dxa"/>
          </w:tcPr>
          <w:p w14:paraId="19CC72CA" w14:textId="7C56DD00" w:rsidR="00462C99" w:rsidRDefault="00E1278C" w:rsidP="00590AA9">
            <w:r>
              <w:t>1</w:t>
            </w:r>
          </w:p>
        </w:tc>
        <w:tc>
          <w:tcPr>
            <w:tcW w:w="3021" w:type="dxa"/>
          </w:tcPr>
          <w:p w14:paraId="535C7BBC" w14:textId="02A8705E" w:rsidR="00462C99" w:rsidRDefault="00E1278C" w:rsidP="00590AA9">
            <w:r>
              <w:t>8</w:t>
            </w:r>
          </w:p>
        </w:tc>
        <w:tc>
          <w:tcPr>
            <w:tcW w:w="3021" w:type="dxa"/>
          </w:tcPr>
          <w:p w14:paraId="1E03B8A9" w14:textId="2B69532B" w:rsidR="00462C99" w:rsidRDefault="00E1278C" w:rsidP="00590AA9">
            <w:r>
              <w:t>3</w:t>
            </w:r>
          </w:p>
        </w:tc>
      </w:tr>
      <w:tr w:rsidR="00E1278C" w14:paraId="5CD4F17C" w14:textId="77777777" w:rsidTr="00590AA9">
        <w:tc>
          <w:tcPr>
            <w:tcW w:w="3020" w:type="dxa"/>
          </w:tcPr>
          <w:p w14:paraId="75822512" w14:textId="7040FC08" w:rsidR="00E1278C" w:rsidRDefault="00E1278C" w:rsidP="00590AA9">
            <w:r>
              <w:t>2</w:t>
            </w:r>
          </w:p>
        </w:tc>
        <w:tc>
          <w:tcPr>
            <w:tcW w:w="3021" w:type="dxa"/>
          </w:tcPr>
          <w:p w14:paraId="1CD51F40" w14:textId="22637FFC" w:rsidR="00E1278C" w:rsidRDefault="00A373A0" w:rsidP="00590AA9">
            <w:r>
              <w:t>8</w:t>
            </w:r>
          </w:p>
        </w:tc>
        <w:tc>
          <w:tcPr>
            <w:tcW w:w="3021" w:type="dxa"/>
          </w:tcPr>
          <w:p w14:paraId="371C8988" w14:textId="5E31B5E5" w:rsidR="00E1278C" w:rsidRDefault="00A373A0" w:rsidP="00590AA9">
            <w:r>
              <w:t>5</w:t>
            </w:r>
          </w:p>
        </w:tc>
      </w:tr>
      <w:tr w:rsidR="00A373A0" w14:paraId="5C9A3B0D" w14:textId="77777777" w:rsidTr="00590AA9">
        <w:tc>
          <w:tcPr>
            <w:tcW w:w="3020" w:type="dxa"/>
          </w:tcPr>
          <w:p w14:paraId="71446CDC" w14:textId="23D85916" w:rsidR="00A373A0" w:rsidRDefault="00A373A0" w:rsidP="00590AA9">
            <w:r>
              <w:t>3</w:t>
            </w:r>
          </w:p>
        </w:tc>
        <w:tc>
          <w:tcPr>
            <w:tcW w:w="3021" w:type="dxa"/>
          </w:tcPr>
          <w:p w14:paraId="69112DD4" w14:textId="4FF13919" w:rsidR="00A373A0" w:rsidRDefault="00A373A0" w:rsidP="00590AA9">
            <w:r>
              <w:t>13</w:t>
            </w:r>
          </w:p>
        </w:tc>
        <w:tc>
          <w:tcPr>
            <w:tcW w:w="3021" w:type="dxa"/>
          </w:tcPr>
          <w:p w14:paraId="53180C3C" w14:textId="74286692" w:rsidR="00A373A0" w:rsidRDefault="00A373A0" w:rsidP="00590AA9">
            <w:r>
              <w:t>8</w:t>
            </w:r>
          </w:p>
        </w:tc>
      </w:tr>
      <w:tr w:rsidR="00A373A0" w14:paraId="52D5E472" w14:textId="77777777" w:rsidTr="00590AA9">
        <w:tc>
          <w:tcPr>
            <w:tcW w:w="3020" w:type="dxa"/>
          </w:tcPr>
          <w:p w14:paraId="731112A8" w14:textId="72A9D95B" w:rsidR="00A373A0" w:rsidRDefault="00A373A0" w:rsidP="00590AA9">
            <w:r>
              <w:t>4</w:t>
            </w:r>
          </w:p>
        </w:tc>
        <w:tc>
          <w:tcPr>
            <w:tcW w:w="3021" w:type="dxa"/>
          </w:tcPr>
          <w:p w14:paraId="7105B4E8" w14:textId="3B5B55F4" w:rsidR="00A373A0" w:rsidRDefault="00A373A0" w:rsidP="00590AA9">
            <w:r>
              <w:t>13</w:t>
            </w:r>
          </w:p>
        </w:tc>
        <w:tc>
          <w:tcPr>
            <w:tcW w:w="3021" w:type="dxa"/>
          </w:tcPr>
          <w:p w14:paraId="02FA2E7B" w14:textId="42FB19BD" w:rsidR="00A373A0" w:rsidRDefault="00A373A0" w:rsidP="00590AA9">
            <w:r>
              <w:t>13</w:t>
            </w:r>
          </w:p>
        </w:tc>
      </w:tr>
    </w:tbl>
    <w:p w14:paraId="36830D37" w14:textId="34A8E3A4" w:rsidR="00462C99" w:rsidRPr="00157260" w:rsidRDefault="00462C99" w:rsidP="00462C99">
      <w:r>
        <w:t xml:space="preserve">Estimation = </w:t>
      </w:r>
      <w:r w:rsidR="00A373A0">
        <w:t>13</w:t>
      </w:r>
    </w:p>
    <w:p w14:paraId="3C624A02" w14:textId="77777777" w:rsidR="00157260" w:rsidRDefault="00157260" w:rsidP="00157260">
      <w:pPr>
        <w:pStyle w:val="Titre2"/>
      </w:pPr>
      <w:bookmarkStart w:id="37" w:name="_Toc242695085"/>
      <w:r>
        <w:t>US-11</w:t>
      </w:r>
      <w:bookmarkEnd w:id="3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1EBE6266" w14:textId="77777777" w:rsidTr="00590AA9">
        <w:tc>
          <w:tcPr>
            <w:tcW w:w="3020" w:type="dxa"/>
          </w:tcPr>
          <w:p w14:paraId="79E065E6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30B22983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3DEF41DC" w14:textId="77777777" w:rsidR="00462C99" w:rsidRDefault="00462C99" w:rsidP="00590AA9">
            <w:r>
              <w:t>Vote B</w:t>
            </w:r>
          </w:p>
        </w:tc>
      </w:tr>
      <w:tr w:rsidR="00462C99" w14:paraId="14926117" w14:textId="77777777" w:rsidTr="00590AA9">
        <w:tc>
          <w:tcPr>
            <w:tcW w:w="3020" w:type="dxa"/>
          </w:tcPr>
          <w:p w14:paraId="08D1B5DB" w14:textId="4E31CBD7" w:rsidR="00462C99" w:rsidRDefault="00A373A0" w:rsidP="00590AA9">
            <w:r>
              <w:t>1</w:t>
            </w:r>
          </w:p>
        </w:tc>
        <w:tc>
          <w:tcPr>
            <w:tcW w:w="3021" w:type="dxa"/>
          </w:tcPr>
          <w:p w14:paraId="703A3B04" w14:textId="6765D8F6" w:rsidR="00462C99" w:rsidRDefault="00A373A0" w:rsidP="00590AA9">
            <w:r>
              <w:t>3</w:t>
            </w:r>
          </w:p>
        </w:tc>
        <w:tc>
          <w:tcPr>
            <w:tcW w:w="3021" w:type="dxa"/>
          </w:tcPr>
          <w:p w14:paraId="04F70BF5" w14:textId="494137BF" w:rsidR="00462C99" w:rsidRDefault="00A373A0" w:rsidP="00590AA9">
            <w:r>
              <w:t>3</w:t>
            </w:r>
          </w:p>
        </w:tc>
      </w:tr>
    </w:tbl>
    <w:p w14:paraId="4EA373D7" w14:textId="6604872E" w:rsidR="00462C99" w:rsidRPr="00157260" w:rsidRDefault="00462C99" w:rsidP="00462C99">
      <w:r>
        <w:t xml:space="preserve">Estimation = </w:t>
      </w:r>
      <w:r w:rsidR="00A373A0">
        <w:t>3</w:t>
      </w:r>
    </w:p>
    <w:p w14:paraId="0873B6A4" w14:textId="77777777" w:rsidR="00157260" w:rsidRDefault="00157260" w:rsidP="00157260">
      <w:pPr>
        <w:pStyle w:val="Titre2"/>
      </w:pPr>
      <w:bookmarkStart w:id="38" w:name="_Toc242695086"/>
      <w:r>
        <w:t>US-13</w:t>
      </w:r>
      <w:bookmarkEnd w:id="3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62C99" w14:paraId="783F08F9" w14:textId="77777777" w:rsidTr="00590AA9">
        <w:tc>
          <w:tcPr>
            <w:tcW w:w="3020" w:type="dxa"/>
          </w:tcPr>
          <w:p w14:paraId="3B17FDBE" w14:textId="77777777" w:rsidR="00462C99" w:rsidRDefault="00462C99" w:rsidP="00590AA9">
            <w:r>
              <w:t>Tour</w:t>
            </w:r>
          </w:p>
        </w:tc>
        <w:tc>
          <w:tcPr>
            <w:tcW w:w="3021" w:type="dxa"/>
          </w:tcPr>
          <w:p w14:paraId="226E466E" w14:textId="77777777" w:rsidR="00462C99" w:rsidRDefault="00462C99" w:rsidP="00590AA9">
            <w:r>
              <w:t>Vote A</w:t>
            </w:r>
          </w:p>
        </w:tc>
        <w:tc>
          <w:tcPr>
            <w:tcW w:w="3021" w:type="dxa"/>
          </w:tcPr>
          <w:p w14:paraId="7B90ACB8" w14:textId="77777777" w:rsidR="00462C99" w:rsidRDefault="00462C99" w:rsidP="00590AA9">
            <w:r>
              <w:t>Vote B</w:t>
            </w:r>
          </w:p>
        </w:tc>
      </w:tr>
      <w:tr w:rsidR="00462C99" w14:paraId="0E5850E8" w14:textId="77777777" w:rsidTr="00590AA9">
        <w:tc>
          <w:tcPr>
            <w:tcW w:w="3020" w:type="dxa"/>
          </w:tcPr>
          <w:p w14:paraId="25483BA9" w14:textId="56C2E606" w:rsidR="00462C99" w:rsidRDefault="00A373A0" w:rsidP="00590AA9">
            <w:r>
              <w:t>1</w:t>
            </w:r>
          </w:p>
        </w:tc>
        <w:tc>
          <w:tcPr>
            <w:tcW w:w="3021" w:type="dxa"/>
          </w:tcPr>
          <w:p w14:paraId="5F2577F7" w14:textId="7E5568FC" w:rsidR="00462C99" w:rsidRDefault="00A373A0" w:rsidP="00590AA9">
            <w:r>
              <w:t>½</w:t>
            </w:r>
          </w:p>
        </w:tc>
        <w:tc>
          <w:tcPr>
            <w:tcW w:w="3021" w:type="dxa"/>
          </w:tcPr>
          <w:p w14:paraId="3B783A10" w14:textId="2DA981B6" w:rsidR="00462C99" w:rsidRDefault="00A373A0" w:rsidP="00590AA9">
            <w:r>
              <w:t>1</w:t>
            </w:r>
          </w:p>
        </w:tc>
      </w:tr>
      <w:tr w:rsidR="00A373A0" w14:paraId="3BD9379C" w14:textId="77777777" w:rsidTr="00590AA9">
        <w:tc>
          <w:tcPr>
            <w:tcW w:w="3020" w:type="dxa"/>
          </w:tcPr>
          <w:p w14:paraId="02153B36" w14:textId="1737287A" w:rsidR="00A373A0" w:rsidRDefault="00A373A0" w:rsidP="00590AA9">
            <w:r>
              <w:t>2</w:t>
            </w:r>
          </w:p>
        </w:tc>
        <w:tc>
          <w:tcPr>
            <w:tcW w:w="3021" w:type="dxa"/>
          </w:tcPr>
          <w:p w14:paraId="038D27AA" w14:textId="534D39A3" w:rsidR="00A373A0" w:rsidRDefault="00A373A0" w:rsidP="00590AA9">
            <w:r>
              <w:t>½</w:t>
            </w:r>
          </w:p>
        </w:tc>
        <w:tc>
          <w:tcPr>
            <w:tcW w:w="3021" w:type="dxa"/>
          </w:tcPr>
          <w:p w14:paraId="59375C35" w14:textId="58611A25" w:rsidR="00A373A0" w:rsidRDefault="00A373A0" w:rsidP="00590AA9">
            <w:r>
              <w:t>½</w:t>
            </w:r>
          </w:p>
        </w:tc>
      </w:tr>
    </w:tbl>
    <w:p w14:paraId="6DF1708C" w14:textId="25C379A6" w:rsidR="00270D12" w:rsidRDefault="00462C99" w:rsidP="00157260">
      <w:r>
        <w:t xml:space="preserve">Estimation = </w:t>
      </w:r>
      <w:r w:rsidR="00270D12">
        <w:t>½</w:t>
      </w:r>
    </w:p>
    <w:p w14:paraId="1DC29B8C" w14:textId="77777777" w:rsidR="00270D12" w:rsidRDefault="00270D12">
      <w:pPr>
        <w:jc w:val="left"/>
      </w:pPr>
      <w:r>
        <w:br w:type="page"/>
      </w:r>
    </w:p>
    <w:p w14:paraId="29C03B37" w14:textId="0C6376EB" w:rsidR="00270D12" w:rsidRDefault="00270D12" w:rsidP="00270D12">
      <w:pPr>
        <w:pStyle w:val="Titre2"/>
      </w:pPr>
      <w:bookmarkStart w:id="39" w:name="_Toc242695087"/>
      <w:r>
        <w:lastRenderedPageBreak/>
        <w:t>Retour réflexif</w:t>
      </w:r>
      <w:bookmarkEnd w:id="39"/>
      <w:r>
        <w:t xml:space="preserve"> </w:t>
      </w:r>
    </w:p>
    <w:p w14:paraId="4BFEB4F9" w14:textId="3ECC7EAA" w:rsidR="00270D12" w:rsidRDefault="00270D12" w:rsidP="00F52CD0">
      <w:pPr>
        <w:tabs>
          <w:tab w:val="left" w:pos="1545"/>
        </w:tabs>
      </w:pPr>
      <w:r>
        <w:t xml:space="preserve">Nous avons eu à voter en moyenne entre 2 à 3 fois par US. Généralement les arguments portaient sur la technique ou l’architecture et la nécessiter de mettre en place différents sous-systèmes (DAO </w:t>
      </w:r>
      <w:proofErr w:type="spellStart"/>
      <w:r>
        <w:t>ect</w:t>
      </w:r>
      <w:proofErr w:type="spellEnd"/>
      <w:r>
        <w:t xml:space="preserve">…). Nous n’avons pas eu à recouper des US ou </w:t>
      </w:r>
      <w:proofErr w:type="spellStart"/>
      <w:r>
        <w:t>a</w:t>
      </w:r>
      <w:proofErr w:type="spellEnd"/>
      <w:r>
        <w:t xml:space="preserve"> modifier nos CU mais il pourrait s’agir de </w:t>
      </w:r>
      <w:proofErr w:type="spellStart"/>
      <w:r>
        <w:t>bias</w:t>
      </w:r>
      <w:proofErr w:type="spellEnd"/>
      <w:r>
        <w:t xml:space="preserve"> de notre part. Cependant pour un système </w:t>
      </w:r>
      <w:proofErr w:type="spellStart"/>
      <w:r>
        <w:t>a</w:t>
      </w:r>
      <w:proofErr w:type="spellEnd"/>
      <w:r>
        <w:t xml:space="preserve"> deux utilisateurs les autres règles que la règle stricte n’ont aucun intérêt sauf peut-être la moyenne et seront arbitraire en fonction de leur implémentation.</w:t>
      </w:r>
    </w:p>
    <w:p w14:paraId="625BB800" w14:textId="571E99CA" w:rsidR="00F52CD0" w:rsidRDefault="00F52CD0" w:rsidP="00F52CD0">
      <w:pPr>
        <w:tabs>
          <w:tab w:val="left" w:pos="1545"/>
        </w:tabs>
      </w:pPr>
      <w:r>
        <w:tab/>
      </w:r>
    </w:p>
    <w:p w14:paraId="3FF8C6AB" w14:textId="77777777" w:rsidR="00F52CD0" w:rsidRDefault="00F52CD0" w:rsidP="00F52CD0">
      <w:pPr>
        <w:tabs>
          <w:tab w:val="left" w:pos="1545"/>
        </w:tabs>
      </w:pPr>
    </w:p>
    <w:p w14:paraId="06D8508D" w14:textId="77777777" w:rsidR="00186695" w:rsidRDefault="00186695" w:rsidP="00F52CD0">
      <w:pPr>
        <w:tabs>
          <w:tab w:val="left" w:pos="1545"/>
        </w:tabs>
      </w:pPr>
    </w:p>
    <w:p w14:paraId="28E0ACE5" w14:textId="070539A8" w:rsidR="00186695" w:rsidRPr="00186695" w:rsidRDefault="00186695" w:rsidP="00186695">
      <w:pPr>
        <w:pStyle w:val="Titre1"/>
      </w:pPr>
      <w:bookmarkStart w:id="40" w:name="_Toc242695088"/>
      <w:proofErr w:type="spellStart"/>
      <w:r w:rsidRPr="00186695">
        <w:t>Definition</w:t>
      </w:r>
      <w:proofErr w:type="spellEnd"/>
      <w:r w:rsidRPr="00186695">
        <w:t xml:space="preserve"> of Done</w:t>
      </w:r>
      <w:bookmarkEnd w:id="40"/>
    </w:p>
    <w:p w14:paraId="13B3D6A2" w14:textId="5580EDBC" w:rsidR="00186695" w:rsidRPr="00186695" w:rsidRDefault="00186695" w:rsidP="00186695">
      <w:pPr>
        <w:tabs>
          <w:tab w:val="left" w:pos="1545"/>
        </w:tabs>
      </w:pPr>
      <w:r w:rsidRPr="00186695">
        <w:t>Une user story est terminée quand toutes les conditions suivantes sont vraies. Chaque condition peut être vérifiée par quelqu’un d’extérieur au binôme.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58"/>
        <w:gridCol w:w="3339"/>
        <w:gridCol w:w="5365"/>
      </w:tblGrid>
      <w:tr w:rsidR="00186695" w:rsidRPr="00186695" w14:paraId="608267BF" w14:textId="77777777" w:rsidTr="00186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DB94C" w14:textId="43BC12E1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FA9E81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Condition</w:t>
            </w:r>
          </w:p>
        </w:tc>
        <w:tc>
          <w:tcPr>
            <w:tcW w:w="0" w:type="auto"/>
            <w:hideMark/>
          </w:tcPr>
          <w:p w14:paraId="389FAB7B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Comment on la vérifie</w:t>
            </w:r>
          </w:p>
        </w:tc>
      </w:tr>
      <w:tr w:rsidR="00186695" w:rsidRPr="00186695" w14:paraId="3A144334" w14:textId="77777777" w:rsidTr="00186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2F0F8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  <w:r w:rsidRPr="00186695">
              <w:t>1</w:t>
            </w:r>
          </w:p>
        </w:tc>
        <w:tc>
          <w:tcPr>
            <w:tcW w:w="0" w:type="auto"/>
            <w:hideMark/>
          </w:tcPr>
          <w:p w14:paraId="087300C3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>Les critères d’acceptation de l’US sont satisfaits</w:t>
            </w:r>
          </w:p>
        </w:tc>
        <w:tc>
          <w:tcPr>
            <w:tcW w:w="0" w:type="auto"/>
            <w:hideMark/>
          </w:tcPr>
          <w:p w14:paraId="3EF0E1D3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 xml:space="preserve">Un test </w:t>
            </w:r>
            <w:proofErr w:type="spellStart"/>
            <w:r w:rsidRPr="00186695">
              <w:t>xUnit</w:t>
            </w:r>
            <w:proofErr w:type="spellEnd"/>
            <w:r w:rsidRPr="00186695">
              <w:t xml:space="preserve"> par critère, nommé avec son identifiant (CA_05_2_...) : </w:t>
            </w:r>
            <w:proofErr w:type="spellStart"/>
            <w:r w:rsidRPr="00186695">
              <w:t>dotnet</w:t>
            </w:r>
            <w:proofErr w:type="spellEnd"/>
            <w:r w:rsidRPr="00186695">
              <w:t xml:space="preserve"> test les exécute tous et réussit</w:t>
            </w:r>
          </w:p>
        </w:tc>
      </w:tr>
      <w:tr w:rsidR="00186695" w:rsidRPr="00186695" w14:paraId="2813A118" w14:textId="77777777" w:rsidTr="00186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FCC8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  <w:r w:rsidRPr="00186695">
              <w:t>2</w:t>
            </w:r>
          </w:p>
        </w:tc>
        <w:tc>
          <w:tcPr>
            <w:tcW w:w="0" w:type="auto"/>
            <w:hideMark/>
          </w:tcPr>
          <w:p w14:paraId="0E8844CC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Le code est arrivé sur main par une PR relue par le copilote</w:t>
            </w:r>
          </w:p>
        </w:tc>
        <w:tc>
          <w:tcPr>
            <w:tcW w:w="0" w:type="auto"/>
            <w:hideMark/>
          </w:tcPr>
          <w:p w14:paraId="1CC40C2B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La PR « US-xx : ... » porte un commentaire ou une approbation du copilote, et ferme l’issue de l’US, qui passe dans « Terminé »</w:t>
            </w:r>
          </w:p>
        </w:tc>
      </w:tr>
      <w:tr w:rsidR="00186695" w:rsidRPr="00186695" w14:paraId="4718FDBE" w14:textId="77777777" w:rsidTr="00186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D689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  <w:r w:rsidRPr="00186695">
              <w:t>3</w:t>
            </w:r>
          </w:p>
        </w:tc>
        <w:tc>
          <w:tcPr>
            <w:tcW w:w="0" w:type="auto"/>
            <w:hideMark/>
          </w:tcPr>
          <w:p w14:paraId="718DFDD0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>Les tests passent</w:t>
            </w:r>
          </w:p>
        </w:tc>
        <w:tc>
          <w:tcPr>
            <w:tcW w:w="0" w:type="auto"/>
            <w:hideMark/>
          </w:tcPr>
          <w:p w14:paraId="6F4F0FAB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>La commande de test du README réussit ; la CI est verte (à partir de la séance 2)</w:t>
            </w:r>
          </w:p>
        </w:tc>
      </w:tr>
      <w:tr w:rsidR="00186695" w:rsidRPr="00186695" w14:paraId="2CCD8065" w14:textId="77777777" w:rsidTr="00186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B4E26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  <w:r w:rsidRPr="00186695">
              <w:t>4</w:t>
            </w:r>
          </w:p>
        </w:tc>
        <w:tc>
          <w:tcPr>
            <w:tcW w:w="0" w:type="auto"/>
            <w:hideMark/>
          </w:tcPr>
          <w:p w14:paraId="2681BF67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Le README est à jour si la façon de lancer ou de tester a changé</w:t>
            </w:r>
          </w:p>
        </w:tc>
        <w:tc>
          <w:tcPr>
            <w:tcW w:w="0" w:type="auto"/>
            <w:hideMark/>
          </w:tcPr>
          <w:p w14:paraId="5A98A3B7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695">
              <w:t>Les commandes du README fonctionnent après un git clone</w:t>
            </w:r>
          </w:p>
        </w:tc>
      </w:tr>
      <w:tr w:rsidR="00186695" w:rsidRPr="00186695" w14:paraId="74861AD8" w14:textId="77777777" w:rsidTr="00186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5F28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</w:pPr>
            <w:r w:rsidRPr="00186695">
              <w:t>5</w:t>
            </w:r>
          </w:p>
        </w:tc>
        <w:tc>
          <w:tcPr>
            <w:tcW w:w="0" w:type="auto"/>
            <w:hideMark/>
          </w:tcPr>
          <w:p w14:paraId="7C2671C5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>Si l’IA a servi, une entrée existe dans AI_LOG.md</w:t>
            </w:r>
          </w:p>
        </w:tc>
        <w:tc>
          <w:tcPr>
            <w:tcW w:w="0" w:type="auto"/>
            <w:hideMark/>
          </w:tcPr>
          <w:p w14:paraId="69E79683" w14:textId="77777777" w:rsidR="00186695" w:rsidRPr="00186695" w:rsidRDefault="00186695" w:rsidP="00186695">
            <w:pPr>
              <w:tabs>
                <w:tab w:val="left" w:pos="154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695">
              <w:t>L’entrée cite l’US</w:t>
            </w:r>
          </w:p>
        </w:tc>
      </w:tr>
    </w:tbl>
    <w:p w14:paraId="5A0F13DE" w14:textId="77777777" w:rsidR="00186695" w:rsidRDefault="00186695" w:rsidP="00186695">
      <w:pPr>
        <w:tabs>
          <w:tab w:val="left" w:pos="1545"/>
        </w:tabs>
        <w:rPr>
          <w:b/>
          <w:bCs/>
        </w:rPr>
      </w:pPr>
    </w:p>
    <w:p w14:paraId="19EA157B" w14:textId="212D186F" w:rsidR="00186695" w:rsidRPr="00186695" w:rsidRDefault="00186695" w:rsidP="00186695">
      <w:pPr>
        <w:tabs>
          <w:tab w:val="left" w:pos="1545"/>
        </w:tabs>
      </w:pPr>
      <w:r w:rsidRPr="00186695">
        <w:rPr>
          <w:b/>
          <w:bCs/>
        </w:rPr>
        <w:t>Conditions adaptées par rapport au modèle :</w:t>
      </w:r>
      <w:r w:rsidRPr="00186695">
        <w:t xml:space="preserve"> la condition 1 exige un test par critère, sans essai à la main, car un essai à la main ne se vérifie pas de l’extérieur. La condition 2 impose une relecture dans une PR qui ferme l’issue, ce qui tient aussi le tableau à jour.</w:t>
      </w:r>
    </w:p>
    <w:p w14:paraId="4446C52F" w14:textId="04DF836D" w:rsidR="00270D12" w:rsidRDefault="00186695" w:rsidP="00186695">
      <w:pPr>
        <w:tabs>
          <w:tab w:val="left" w:pos="1545"/>
        </w:tabs>
      </w:pPr>
      <w:r w:rsidRPr="00186695">
        <w:rPr>
          <w:b/>
          <w:bCs/>
        </w:rPr>
        <w:t>Écart assumé au sprint 1 :</w:t>
      </w:r>
      <w:r w:rsidRPr="00186695">
        <w:t xml:space="preserve"> les US du </w:t>
      </w:r>
      <w:proofErr w:type="spellStart"/>
      <w:r w:rsidRPr="00186695">
        <w:t>walking</w:t>
      </w:r>
      <w:proofErr w:type="spellEnd"/>
      <w:r w:rsidRPr="00186695">
        <w:t xml:space="preserve"> skeleton (US-01, US-03, US-05) ne respectent pas les conditions 1 et 3, car aucun projet de tests </w:t>
      </w:r>
      <w:proofErr w:type="spellStart"/>
      <w:r w:rsidRPr="00186695">
        <w:t>xUnit</w:t>
      </w:r>
      <w:proofErr w:type="spellEnd"/>
      <w:r w:rsidRPr="00186695">
        <w:t xml:space="preserve"> n’a été créé. Le temps de la séance devait couvrir trois fonctionnalités de bout en bout, et nous avons </w:t>
      </w:r>
      <w:r w:rsidRPr="00186695">
        <w:lastRenderedPageBreak/>
        <w:t>donné la priorité à une version qui se lance. Le projet de tests sera créé en séance 2, avec les tests du moteur de règles écrits avant le code.</w:t>
      </w:r>
    </w:p>
    <w:p w14:paraId="3B66104D" w14:textId="77777777" w:rsidR="00270D12" w:rsidRDefault="00270D12" w:rsidP="00270D12">
      <w:pPr>
        <w:tabs>
          <w:tab w:val="left" w:pos="1545"/>
        </w:tabs>
      </w:pPr>
      <w:r w:rsidRPr="00F52CD0">
        <w:rPr>
          <w:b/>
          <w:bCs/>
        </w:rPr>
        <w:t>Objectif du sprint 1 :</w:t>
      </w:r>
      <w:r w:rsidRPr="00F52CD0">
        <w:t xml:space="preserve"> Une équipe réunie autour d’un même ordinateur peut lancer une partie avec ses pseudos, charger son </w:t>
      </w:r>
      <w:proofErr w:type="spellStart"/>
      <w:r w:rsidRPr="00F52CD0">
        <w:t>backlog</w:t>
      </w:r>
      <w:proofErr w:type="spellEnd"/>
      <w:r w:rsidRPr="00F52CD0">
        <w:t xml:space="preserve"> et voter en secret sur chaque fonctionnalité, puis découvrir tous les votes en même temps.</w:t>
      </w:r>
    </w:p>
    <w:p w14:paraId="057D850E" w14:textId="77777777" w:rsidR="00270D12" w:rsidRDefault="00270D12" w:rsidP="00186695">
      <w:pPr>
        <w:tabs>
          <w:tab w:val="left" w:pos="1545"/>
        </w:tabs>
      </w:pPr>
    </w:p>
    <w:p w14:paraId="0DC19B95" w14:textId="77777777" w:rsidR="00270D12" w:rsidRDefault="00270D12">
      <w:pPr>
        <w:jc w:val="left"/>
      </w:pPr>
      <w:r>
        <w:br w:type="page"/>
      </w:r>
    </w:p>
    <w:p w14:paraId="577A5255" w14:textId="77777777" w:rsidR="00270D12" w:rsidRDefault="00270D12" w:rsidP="00270D12">
      <w:pPr>
        <w:pStyle w:val="Titre1"/>
        <w:numPr>
          <w:ilvl w:val="0"/>
          <w:numId w:val="0"/>
        </w:numPr>
        <w:ind w:left="360" w:hanging="360"/>
      </w:pPr>
      <w:bookmarkStart w:id="41" w:name="_Toc242695089"/>
      <w:proofErr w:type="spellStart"/>
      <w:r>
        <w:lastRenderedPageBreak/>
        <w:t>Backlog</w:t>
      </w:r>
      <w:proofErr w:type="spellEnd"/>
      <w:r>
        <w:t xml:space="preserve"> Estime (Sprint 1)</w:t>
      </w:r>
      <w:bookmarkEnd w:id="41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70D12" w:rsidRPr="00D63A8C" w14:paraId="4ACFF0B4" w14:textId="77777777" w:rsidTr="001300F7">
        <w:trPr>
          <w:trHeight w:val="245"/>
        </w:trPr>
        <w:tc>
          <w:tcPr>
            <w:tcW w:w="1250" w:type="pct"/>
          </w:tcPr>
          <w:p w14:paraId="0AB5715B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b/>
                <w:sz w:val="20"/>
                <w:szCs w:val="22"/>
              </w:rPr>
              <w:t>US</w:t>
            </w:r>
          </w:p>
        </w:tc>
        <w:tc>
          <w:tcPr>
            <w:tcW w:w="1250" w:type="pct"/>
          </w:tcPr>
          <w:p w14:paraId="6DCA67CE" w14:textId="77777777" w:rsidR="00270D12" w:rsidRPr="00D63A8C" w:rsidRDefault="00270D12" w:rsidP="001300F7">
            <w:pPr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Moscow</w:t>
            </w:r>
          </w:p>
        </w:tc>
        <w:tc>
          <w:tcPr>
            <w:tcW w:w="1250" w:type="pct"/>
          </w:tcPr>
          <w:p w14:paraId="08FD2913" w14:textId="77777777" w:rsidR="00270D12" w:rsidRPr="00D63A8C" w:rsidRDefault="00270D12" w:rsidP="001300F7">
            <w:pPr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Estimation</w:t>
            </w:r>
          </w:p>
        </w:tc>
        <w:tc>
          <w:tcPr>
            <w:tcW w:w="1250" w:type="pct"/>
          </w:tcPr>
          <w:p w14:paraId="731D6C48" w14:textId="77777777" w:rsidR="00270D12" w:rsidRPr="00D63A8C" w:rsidRDefault="00270D12" w:rsidP="001300F7">
            <w:pPr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Sprint</w:t>
            </w:r>
          </w:p>
        </w:tc>
      </w:tr>
      <w:tr w:rsidR="00270D12" w:rsidRPr="00D63A8C" w14:paraId="64F58EF4" w14:textId="77777777" w:rsidTr="001300F7">
        <w:trPr>
          <w:trHeight w:val="245"/>
        </w:trPr>
        <w:tc>
          <w:tcPr>
            <w:tcW w:w="1250" w:type="pct"/>
          </w:tcPr>
          <w:p w14:paraId="26520E9F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US-01</w:t>
            </w:r>
          </w:p>
        </w:tc>
        <w:tc>
          <w:tcPr>
            <w:tcW w:w="1250" w:type="pct"/>
          </w:tcPr>
          <w:p w14:paraId="3507AC73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026F8495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5</w:t>
            </w:r>
          </w:p>
        </w:tc>
        <w:tc>
          <w:tcPr>
            <w:tcW w:w="1250" w:type="pct"/>
          </w:tcPr>
          <w:p w14:paraId="0B3E0294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</w:tr>
      <w:tr w:rsidR="00270D12" w:rsidRPr="00D63A8C" w14:paraId="3430E608" w14:textId="77777777" w:rsidTr="001300F7">
        <w:trPr>
          <w:trHeight w:val="245"/>
        </w:trPr>
        <w:tc>
          <w:tcPr>
            <w:tcW w:w="1250" w:type="pct"/>
          </w:tcPr>
          <w:p w14:paraId="3B7A1766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US-02</w:t>
            </w:r>
          </w:p>
        </w:tc>
        <w:tc>
          <w:tcPr>
            <w:tcW w:w="1250" w:type="pct"/>
          </w:tcPr>
          <w:p w14:paraId="55E07CC5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201F6DCE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1250" w:type="pct"/>
          </w:tcPr>
          <w:p w14:paraId="70C44250" w14:textId="12B449C9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733F89D8" w14:textId="77777777" w:rsidTr="001300F7">
        <w:trPr>
          <w:trHeight w:val="245"/>
        </w:trPr>
        <w:tc>
          <w:tcPr>
            <w:tcW w:w="1250" w:type="pct"/>
          </w:tcPr>
          <w:p w14:paraId="52F59B32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US-03</w:t>
            </w:r>
          </w:p>
        </w:tc>
        <w:tc>
          <w:tcPr>
            <w:tcW w:w="1250" w:type="pct"/>
          </w:tcPr>
          <w:p w14:paraId="334FA249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11118B30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8</w:t>
            </w:r>
          </w:p>
        </w:tc>
        <w:tc>
          <w:tcPr>
            <w:tcW w:w="1250" w:type="pct"/>
          </w:tcPr>
          <w:p w14:paraId="69155A8C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</w:tr>
      <w:tr w:rsidR="00270D12" w:rsidRPr="00D63A8C" w14:paraId="178816CB" w14:textId="77777777" w:rsidTr="001300F7">
        <w:trPr>
          <w:trHeight w:val="245"/>
        </w:trPr>
        <w:tc>
          <w:tcPr>
            <w:tcW w:w="1250" w:type="pct"/>
          </w:tcPr>
          <w:p w14:paraId="67980D44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US-04</w:t>
            </w:r>
          </w:p>
        </w:tc>
        <w:tc>
          <w:tcPr>
            <w:tcW w:w="1250" w:type="pct"/>
          </w:tcPr>
          <w:p w14:paraId="4F41D5D3" w14:textId="77777777" w:rsidR="00270D12" w:rsidRDefault="00270D12" w:rsidP="001300F7">
            <w:pPr>
              <w:rPr>
                <w:sz w:val="20"/>
                <w:szCs w:val="22"/>
              </w:rPr>
            </w:pPr>
            <w:proofErr w:type="spellStart"/>
            <w:r>
              <w:rPr>
                <w:sz w:val="20"/>
                <w:szCs w:val="22"/>
              </w:rPr>
              <w:t>Should</w:t>
            </w:r>
            <w:proofErr w:type="spellEnd"/>
          </w:p>
        </w:tc>
        <w:tc>
          <w:tcPr>
            <w:tcW w:w="1250" w:type="pct"/>
          </w:tcPr>
          <w:p w14:paraId="2BB4DD9D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  <w:tc>
          <w:tcPr>
            <w:tcW w:w="1250" w:type="pct"/>
          </w:tcPr>
          <w:p w14:paraId="54A6A155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4C420D84" w14:textId="77777777" w:rsidTr="001300F7">
        <w:trPr>
          <w:trHeight w:val="245"/>
        </w:trPr>
        <w:tc>
          <w:tcPr>
            <w:tcW w:w="1250" w:type="pct"/>
          </w:tcPr>
          <w:p w14:paraId="5ADF2636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US-05</w:t>
            </w:r>
          </w:p>
        </w:tc>
        <w:tc>
          <w:tcPr>
            <w:tcW w:w="1250" w:type="pct"/>
          </w:tcPr>
          <w:p w14:paraId="3DC9D5DC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031E3683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</w:t>
            </w:r>
          </w:p>
        </w:tc>
        <w:tc>
          <w:tcPr>
            <w:tcW w:w="1250" w:type="pct"/>
          </w:tcPr>
          <w:p w14:paraId="391DEE0C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</w:tr>
      <w:tr w:rsidR="00270D12" w:rsidRPr="00D63A8C" w14:paraId="258690D7" w14:textId="77777777" w:rsidTr="001300F7">
        <w:trPr>
          <w:trHeight w:val="245"/>
        </w:trPr>
        <w:tc>
          <w:tcPr>
            <w:tcW w:w="1250" w:type="pct"/>
          </w:tcPr>
          <w:p w14:paraId="1D0D528D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US-06</w:t>
            </w:r>
          </w:p>
        </w:tc>
        <w:tc>
          <w:tcPr>
            <w:tcW w:w="1250" w:type="pct"/>
          </w:tcPr>
          <w:p w14:paraId="2324BDA5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538C3549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1250" w:type="pct"/>
          </w:tcPr>
          <w:p w14:paraId="44E52343" w14:textId="297F67AE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15135582" w14:textId="77777777" w:rsidTr="001300F7">
        <w:trPr>
          <w:trHeight w:val="245"/>
        </w:trPr>
        <w:tc>
          <w:tcPr>
            <w:tcW w:w="1250" w:type="pct"/>
          </w:tcPr>
          <w:p w14:paraId="366F573B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US-07</w:t>
            </w:r>
          </w:p>
        </w:tc>
        <w:tc>
          <w:tcPr>
            <w:tcW w:w="1250" w:type="pct"/>
          </w:tcPr>
          <w:p w14:paraId="68724514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02D0F785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1250" w:type="pct"/>
          </w:tcPr>
          <w:p w14:paraId="25B46855" w14:textId="17B958E1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5CA9E623" w14:textId="77777777" w:rsidTr="001300F7">
        <w:trPr>
          <w:trHeight w:val="245"/>
        </w:trPr>
        <w:tc>
          <w:tcPr>
            <w:tcW w:w="1250" w:type="pct"/>
          </w:tcPr>
          <w:p w14:paraId="21C4116E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US-08</w:t>
            </w:r>
          </w:p>
        </w:tc>
        <w:tc>
          <w:tcPr>
            <w:tcW w:w="1250" w:type="pct"/>
          </w:tcPr>
          <w:p w14:paraId="79DD5B16" w14:textId="77777777" w:rsidR="00270D12" w:rsidRDefault="00270D12" w:rsidP="001300F7">
            <w:pPr>
              <w:rPr>
                <w:sz w:val="20"/>
                <w:szCs w:val="22"/>
              </w:rPr>
            </w:pPr>
            <w:proofErr w:type="spellStart"/>
            <w:r>
              <w:rPr>
                <w:sz w:val="20"/>
                <w:szCs w:val="22"/>
              </w:rPr>
              <w:t>Should</w:t>
            </w:r>
            <w:proofErr w:type="spellEnd"/>
          </w:p>
        </w:tc>
        <w:tc>
          <w:tcPr>
            <w:tcW w:w="1250" w:type="pct"/>
          </w:tcPr>
          <w:p w14:paraId="3BFC48B0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  <w:tc>
          <w:tcPr>
            <w:tcW w:w="1250" w:type="pct"/>
          </w:tcPr>
          <w:p w14:paraId="587D5EC7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54AB1E5F" w14:textId="77777777" w:rsidTr="001300F7">
        <w:trPr>
          <w:trHeight w:val="245"/>
        </w:trPr>
        <w:tc>
          <w:tcPr>
            <w:tcW w:w="1250" w:type="pct"/>
          </w:tcPr>
          <w:p w14:paraId="7CEEB17D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US-09</w:t>
            </w:r>
          </w:p>
        </w:tc>
        <w:tc>
          <w:tcPr>
            <w:tcW w:w="1250" w:type="pct"/>
          </w:tcPr>
          <w:p w14:paraId="6C1C1460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0C468C68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13</w:t>
            </w:r>
          </w:p>
        </w:tc>
        <w:tc>
          <w:tcPr>
            <w:tcW w:w="1250" w:type="pct"/>
          </w:tcPr>
          <w:p w14:paraId="09852A0E" w14:textId="3C935AF9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00935595" w14:textId="77777777" w:rsidTr="001300F7">
        <w:trPr>
          <w:trHeight w:val="245"/>
        </w:trPr>
        <w:tc>
          <w:tcPr>
            <w:tcW w:w="1250" w:type="pct"/>
          </w:tcPr>
          <w:p w14:paraId="43B900B2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US-10</w:t>
            </w:r>
          </w:p>
        </w:tc>
        <w:tc>
          <w:tcPr>
            <w:tcW w:w="1250" w:type="pct"/>
          </w:tcPr>
          <w:p w14:paraId="2B5C92DE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197B1F33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13</w:t>
            </w:r>
          </w:p>
        </w:tc>
        <w:tc>
          <w:tcPr>
            <w:tcW w:w="1250" w:type="pct"/>
          </w:tcPr>
          <w:p w14:paraId="2368A51F" w14:textId="7C15D4E0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79A85E79" w14:textId="77777777" w:rsidTr="001300F7">
        <w:trPr>
          <w:trHeight w:val="245"/>
        </w:trPr>
        <w:tc>
          <w:tcPr>
            <w:tcW w:w="1250" w:type="pct"/>
          </w:tcPr>
          <w:p w14:paraId="2F46D4E6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 w:rsidRPr="00D63A8C">
              <w:rPr>
                <w:sz w:val="20"/>
                <w:szCs w:val="22"/>
              </w:rPr>
              <w:t>US-11</w:t>
            </w:r>
          </w:p>
        </w:tc>
        <w:tc>
          <w:tcPr>
            <w:tcW w:w="1250" w:type="pct"/>
          </w:tcPr>
          <w:p w14:paraId="4B6255FE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1689DFD5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1250" w:type="pct"/>
          </w:tcPr>
          <w:p w14:paraId="425CB569" w14:textId="6C948E15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07E84F5B" w14:textId="77777777" w:rsidTr="001300F7">
        <w:trPr>
          <w:trHeight w:val="245"/>
        </w:trPr>
        <w:tc>
          <w:tcPr>
            <w:tcW w:w="1250" w:type="pct"/>
          </w:tcPr>
          <w:p w14:paraId="4B3D4649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US-12</w:t>
            </w:r>
          </w:p>
        </w:tc>
        <w:tc>
          <w:tcPr>
            <w:tcW w:w="1250" w:type="pct"/>
          </w:tcPr>
          <w:p w14:paraId="08BE41F4" w14:textId="77777777" w:rsidR="00270D12" w:rsidRDefault="00270D12" w:rsidP="001300F7">
            <w:pPr>
              <w:rPr>
                <w:sz w:val="20"/>
                <w:szCs w:val="22"/>
              </w:rPr>
            </w:pPr>
            <w:proofErr w:type="spellStart"/>
            <w:r>
              <w:rPr>
                <w:sz w:val="20"/>
                <w:szCs w:val="22"/>
              </w:rPr>
              <w:t>Could</w:t>
            </w:r>
            <w:proofErr w:type="spellEnd"/>
          </w:p>
        </w:tc>
        <w:tc>
          <w:tcPr>
            <w:tcW w:w="1250" w:type="pct"/>
          </w:tcPr>
          <w:p w14:paraId="05F4E28B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  <w:tc>
          <w:tcPr>
            <w:tcW w:w="1250" w:type="pct"/>
          </w:tcPr>
          <w:p w14:paraId="1EA3AB1E" w14:textId="77777777" w:rsidR="00270D12" w:rsidRPr="00D63A8C" w:rsidRDefault="00270D12" w:rsidP="001300F7">
            <w:pPr>
              <w:rPr>
                <w:sz w:val="20"/>
                <w:szCs w:val="22"/>
              </w:rPr>
            </w:pPr>
          </w:p>
        </w:tc>
      </w:tr>
      <w:tr w:rsidR="00270D12" w:rsidRPr="00D63A8C" w14:paraId="34359030" w14:textId="77777777" w:rsidTr="001300F7">
        <w:trPr>
          <w:trHeight w:val="245"/>
        </w:trPr>
        <w:tc>
          <w:tcPr>
            <w:tcW w:w="1250" w:type="pct"/>
          </w:tcPr>
          <w:p w14:paraId="76390509" w14:textId="77777777" w:rsidR="00270D12" w:rsidRPr="00D63A8C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US-13</w:t>
            </w:r>
          </w:p>
        </w:tc>
        <w:tc>
          <w:tcPr>
            <w:tcW w:w="1250" w:type="pct"/>
          </w:tcPr>
          <w:p w14:paraId="04832634" w14:textId="77777777" w:rsidR="00270D12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Must</w:t>
            </w:r>
          </w:p>
        </w:tc>
        <w:tc>
          <w:tcPr>
            <w:tcW w:w="1250" w:type="pct"/>
          </w:tcPr>
          <w:p w14:paraId="365D5D27" w14:textId="0BA4954D" w:rsidR="00270D12" w:rsidRDefault="00270D12" w:rsidP="001300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1/</w:t>
            </w:r>
            <w:r w:rsidR="00D93513">
              <w:rPr>
                <w:sz w:val="20"/>
                <w:szCs w:val="22"/>
              </w:rPr>
              <w:t>2</w:t>
            </w:r>
          </w:p>
        </w:tc>
        <w:tc>
          <w:tcPr>
            <w:tcW w:w="1250" w:type="pct"/>
          </w:tcPr>
          <w:p w14:paraId="36CB66DA" w14:textId="1A1BAD73" w:rsidR="00270D12" w:rsidRDefault="00270D12" w:rsidP="001300F7">
            <w:pPr>
              <w:rPr>
                <w:sz w:val="20"/>
                <w:szCs w:val="22"/>
              </w:rPr>
            </w:pPr>
          </w:p>
        </w:tc>
      </w:tr>
    </w:tbl>
    <w:p w14:paraId="72AA2878" w14:textId="26996CE6" w:rsidR="00186695" w:rsidRDefault="00270D12" w:rsidP="00270D12">
      <w:pPr>
        <w:pStyle w:val="Titre1"/>
      </w:pPr>
      <w:bookmarkStart w:id="42" w:name="_Toc242695090"/>
      <w:r>
        <w:t>Lien du commit de fin de sprint</w:t>
      </w:r>
      <w:bookmarkEnd w:id="42"/>
    </w:p>
    <w:p w14:paraId="23D8632A" w14:textId="450F91B8" w:rsidR="00270D12" w:rsidRPr="00270D12" w:rsidRDefault="00270D12" w:rsidP="00270D12">
      <w:r>
        <w:t xml:space="preserve">Ce premier sprint n’a pas pu conclure tout ce qui était attendu notamment sur </w:t>
      </w:r>
      <w:r w:rsidR="00D93513">
        <w:t>les tests</w:t>
      </w:r>
      <w:r>
        <w:t xml:space="preserve"> et </w:t>
      </w:r>
      <w:r w:rsidR="002F3A6C">
        <w:t>les fonctionnalités attendues</w:t>
      </w:r>
      <w:r>
        <w:t>.</w:t>
      </w:r>
      <w:r>
        <w:tab/>
      </w:r>
      <w:r>
        <w:br/>
      </w:r>
      <w:r w:rsidR="00F13B47" w:rsidRPr="00F13B47">
        <w:t>https://github.com/Corentin-</w:t>
      </w:r>
      <w:hyperlink r:id="rId9" w:history="1">
        <w:r w:rsidR="00F13B47" w:rsidRPr="00F13B47">
          <w:rPr>
            <w:rStyle w:val="Lienhypertexte"/>
          </w:rPr>
          <w:t>Legrand/41LIDA01_B5_CAPI/commit/9fbf92f2828b05af3e72da40bf596c4fd18bccb7</w:t>
        </w:r>
      </w:hyperlink>
    </w:p>
    <w:sectPr w:rsidR="00270D12" w:rsidRPr="00270D12" w:rsidSect="008D051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163A2" w14:textId="77777777" w:rsidR="00134BB8" w:rsidRDefault="00134BB8" w:rsidP="00B94193">
      <w:pPr>
        <w:spacing w:after="0" w:line="240" w:lineRule="auto"/>
      </w:pPr>
      <w:r>
        <w:separator/>
      </w:r>
    </w:p>
  </w:endnote>
  <w:endnote w:type="continuationSeparator" w:id="0">
    <w:p w14:paraId="23A61CF0" w14:textId="77777777" w:rsidR="00134BB8" w:rsidRDefault="00134BB8" w:rsidP="00B9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fia Pro">
    <w:altName w:val="Calibri"/>
    <w:panose1 w:val="02000000000000000000"/>
    <w:charset w:val="00"/>
    <w:family w:val="swiss"/>
    <w:notTrueType/>
    <w:pitch w:val="variable"/>
    <w:sig w:usb0="A000022F" w:usb1="5000004B" w:usb2="00000000" w:usb3="00000000" w:csb0="00000097" w:csb1="00000000"/>
  </w:font>
  <w:font w:name="TT Neoris Trial">
    <w:altName w:val="Calibri"/>
    <w:panose1 w:val="020B0003030000020004"/>
    <w:charset w:val="00"/>
    <w:family w:val="swiss"/>
    <w:pitch w:val="variable"/>
    <w:sig w:usb0="A000027F" w:usb1="1000006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-A BT">
    <w:altName w:val="Calibri"/>
    <w:panose1 w:val="020F05010202040203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064683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038DBC0" w14:textId="7B1EDCFC" w:rsidR="00B94193" w:rsidRDefault="008A5685">
            <w:pPr>
              <w:pStyle w:val="Pieddepage"/>
              <w:jc w:val="center"/>
            </w:pPr>
            <w:r w:rsidRPr="008A5685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1683F0A" wp14:editId="783FD2BA">
                  <wp:simplePos x="0" y="0"/>
                  <wp:positionH relativeFrom="column">
                    <wp:posOffset>-1923115</wp:posOffset>
                  </wp:positionH>
                  <wp:positionV relativeFrom="paragraph">
                    <wp:posOffset>-78105</wp:posOffset>
                  </wp:positionV>
                  <wp:extent cx="3176382" cy="4037991"/>
                  <wp:effectExtent l="0" t="0" r="0" b="0"/>
                  <wp:wrapNone/>
                  <wp:docPr id="1675347162" name="Image 1" descr="Une image contenant diagramm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832041" name="Image 1" descr="Une image contenant diagramme, conception&#10;&#10;Le contenu généré par l’IA peut être incorrect."/>
                          <pic:cNvPicPr/>
                        </pic:nvPicPr>
                        <pic:blipFill>
                          <a:blip r:embed="rId1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382" cy="403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A5685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7BFA6BA" wp14:editId="29EFC9C5">
                  <wp:simplePos x="0" y="0"/>
                  <wp:positionH relativeFrom="column">
                    <wp:posOffset>4504385</wp:posOffset>
                  </wp:positionH>
                  <wp:positionV relativeFrom="paragraph">
                    <wp:posOffset>-1497965</wp:posOffset>
                  </wp:positionV>
                  <wp:extent cx="3176382" cy="4037991"/>
                  <wp:effectExtent l="0" t="0" r="5080" b="0"/>
                  <wp:wrapNone/>
                  <wp:docPr id="1093880189" name="Image 1" descr="Une image contenant diagramm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832041" name="Image 1" descr="Une image contenant diagramme, conception&#10;&#10;Le contenu généré par l’IA peut être incorrect."/>
                          <pic:cNvPicPr/>
                        </pic:nvPicPr>
                        <pic:blipFill>
                          <a:blip r:embed="rId1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3176382" cy="403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78F3">
              <w:t>P</w:t>
            </w:r>
            <w:r w:rsidR="00B94193">
              <w:t xml:space="preserve">age </w:t>
            </w:r>
            <w:r w:rsidR="00B94193">
              <w:rPr>
                <w:b/>
                <w:bCs/>
              </w:rPr>
              <w:fldChar w:fldCharType="begin"/>
            </w:r>
            <w:r w:rsidR="00B94193">
              <w:rPr>
                <w:b/>
                <w:bCs/>
              </w:rPr>
              <w:instrText>PAGE</w:instrText>
            </w:r>
            <w:r w:rsidR="00B94193">
              <w:rPr>
                <w:b/>
                <w:bCs/>
              </w:rPr>
              <w:fldChar w:fldCharType="separate"/>
            </w:r>
            <w:r w:rsidR="00B94193">
              <w:rPr>
                <w:b/>
                <w:bCs/>
              </w:rPr>
              <w:t>2</w:t>
            </w:r>
            <w:r w:rsidR="00B94193">
              <w:rPr>
                <w:b/>
                <w:bCs/>
              </w:rPr>
              <w:fldChar w:fldCharType="end"/>
            </w:r>
            <w:r w:rsidR="00B94193">
              <w:t xml:space="preserve"> sur </w:t>
            </w:r>
            <w:r w:rsidR="00B94193">
              <w:rPr>
                <w:b/>
                <w:bCs/>
              </w:rPr>
              <w:fldChar w:fldCharType="begin"/>
            </w:r>
            <w:r w:rsidR="00B94193">
              <w:rPr>
                <w:b/>
                <w:bCs/>
              </w:rPr>
              <w:instrText>NUMPAGES</w:instrText>
            </w:r>
            <w:r w:rsidR="00B94193">
              <w:rPr>
                <w:b/>
                <w:bCs/>
              </w:rPr>
              <w:fldChar w:fldCharType="separate"/>
            </w:r>
            <w:r w:rsidR="00B94193">
              <w:rPr>
                <w:b/>
                <w:bCs/>
              </w:rPr>
              <w:t>2</w:t>
            </w:r>
            <w:r w:rsidR="00B94193">
              <w:rPr>
                <w:b/>
                <w:bCs/>
              </w:rPr>
              <w:fldChar w:fldCharType="end"/>
            </w:r>
            <w:r w:rsidR="00C35191">
              <w:rPr>
                <w:b/>
                <w:bCs/>
              </w:rPr>
              <w:t xml:space="preserve"> </w:t>
            </w:r>
            <w:r w:rsidR="00C35191">
              <w:rPr>
                <w:b/>
                <w:bCs/>
              </w:rPr>
              <w:tab/>
            </w:r>
            <w:r w:rsidR="00FC4A37">
              <w:rPr>
                <w:b/>
                <w:bCs/>
              </w:rPr>
              <w:t>B5 – 09/01/2026</w:t>
            </w:r>
          </w:p>
        </w:sdtContent>
      </w:sdt>
    </w:sdtContent>
  </w:sdt>
  <w:p w14:paraId="10532933" w14:textId="77777777" w:rsidR="00B94193" w:rsidRDefault="00B9419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8668" w14:textId="77777777" w:rsidR="00B94193" w:rsidRDefault="00B94193">
    <w:pPr>
      <w:pStyle w:val="Pieddepage"/>
    </w:pPr>
    <w:r w:rsidRPr="00B94193">
      <w:rPr>
        <w:noProof/>
      </w:rPr>
      <w:drawing>
        <wp:inline distT="0" distB="0" distL="0" distR="0" wp14:anchorId="2B690BCD" wp14:editId="6229990F">
          <wp:extent cx="5760720" cy="92710"/>
          <wp:effectExtent l="0" t="0" r="0" b="2540"/>
          <wp:docPr id="16297224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27858" name=""/>
                  <pic:cNvPicPr/>
                </pic:nvPicPr>
                <pic:blipFill>
                  <a:blip r:embed="rId1"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2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8A87" w14:textId="77777777" w:rsidR="00134BB8" w:rsidRDefault="00134BB8" w:rsidP="00B94193">
      <w:pPr>
        <w:spacing w:after="0" w:line="240" w:lineRule="auto"/>
      </w:pPr>
      <w:r>
        <w:separator/>
      </w:r>
    </w:p>
  </w:footnote>
  <w:footnote w:type="continuationSeparator" w:id="0">
    <w:p w14:paraId="447788CD" w14:textId="77777777" w:rsidR="00134BB8" w:rsidRDefault="00134BB8" w:rsidP="00B94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17C0" w14:textId="77777777" w:rsidR="00C578F3" w:rsidRDefault="0012386F">
    <w:pPr>
      <w:pStyle w:val="En-tte"/>
    </w:pPr>
    <w:r w:rsidRPr="008A5685">
      <w:rPr>
        <w:noProof/>
      </w:rPr>
      <w:drawing>
        <wp:anchor distT="0" distB="0" distL="114300" distR="114300" simplePos="0" relativeHeight="251677696" behindDoc="0" locked="0" layoutInCell="1" allowOverlap="1" wp14:anchorId="7E7421BB" wp14:editId="15D4BDF8">
          <wp:simplePos x="0" y="0"/>
          <wp:positionH relativeFrom="column">
            <wp:posOffset>-1925513</wp:posOffset>
          </wp:positionH>
          <wp:positionV relativeFrom="paragraph">
            <wp:posOffset>-2127305</wp:posOffset>
          </wp:positionV>
          <wp:extent cx="3176270" cy="4037965"/>
          <wp:effectExtent l="0" t="0" r="0" b="0"/>
          <wp:wrapNone/>
          <wp:docPr id="1599355800" name="Image 1" descr="Une image contenant diagramm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832041" name="Image 1" descr="Une image contenant diagramme, conception&#10;&#10;Le contenu généré par l’IA peut être incorrect."/>
                  <pic:cNvPicPr/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8930" cy="4066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5685" w:rsidRPr="008A5685">
      <w:rPr>
        <w:noProof/>
      </w:rPr>
      <w:drawing>
        <wp:anchor distT="0" distB="0" distL="114300" distR="114300" simplePos="0" relativeHeight="251679744" behindDoc="0" locked="0" layoutInCell="1" allowOverlap="1" wp14:anchorId="6E096B66" wp14:editId="0ED90570">
          <wp:simplePos x="0" y="0"/>
          <wp:positionH relativeFrom="column">
            <wp:posOffset>4504055</wp:posOffset>
          </wp:positionH>
          <wp:positionV relativeFrom="paragraph">
            <wp:posOffset>-3633292</wp:posOffset>
          </wp:positionV>
          <wp:extent cx="3176270" cy="4037965"/>
          <wp:effectExtent l="0" t="0" r="5080" b="0"/>
          <wp:wrapNone/>
          <wp:docPr id="1043453300" name="Image 1" descr="Une image contenant diagramm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832041" name="Image 1" descr="Une image contenant diagramme, conception&#10;&#10;Le contenu généré par l’IA peut être incorrect."/>
                  <pic:cNvPicPr/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176270" cy="4037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D44E" w14:textId="77777777" w:rsidR="00B94193" w:rsidRDefault="00554E23">
    <w:pPr>
      <w:pStyle w:val="En-tte"/>
    </w:pPr>
    <w:r>
      <w:rPr>
        <w:noProof/>
      </w:rPr>
      <w:drawing>
        <wp:anchor distT="0" distB="0" distL="114300" distR="114300" simplePos="0" relativeHeight="251684864" behindDoc="0" locked="0" layoutInCell="1" allowOverlap="1" wp14:anchorId="763E1D40" wp14:editId="04D60413">
          <wp:simplePos x="0" y="0"/>
          <wp:positionH relativeFrom="column">
            <wp:posOffset>3649345</wp:posOffset>
          </wp:positionH>
          <wp:positionV relativeFrom="paragraph">
            <wp:posOffset>1092200</wp:posOffset>
          </wp:positionV>
          <wp:extent cx="1615440" cy="865505"/>
          <wp:effectExtent l="0" t="0" r="0" b="0"/>
          <wp:wrapSquare wrapText="bothSides"/>
          <wp:docPr id="913853374" name="Image 1" descr="Logos et charte graphique - Université Lumière Lyo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s et charte graphique - Université Lumière Lyon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4193" w:rsidRPr="00B94193">
      <w:rPr>
        <w:noProof/>
      </w:rPr>
      <w:drawing>
        <wp:anchor distT="0" distB="0" distL="114300" distR="114300" simplePos="0" relativeHeight="251658240" behindDoc="0" locked="0" layoutInCell="1" allowOverlap="1" wp14:anchorId="004539EF" wp14:editId="6D85B238">
          <wp:simplePos x="0" y="0"/>
          <wp:positionH relativeFrom="column">
            <wp:posOffset>-889635</wp:posOffset>
          </wp:positionH>
          <wp:positionV relativeFrom="paragraph">
            <wp:posOffset>-439420</wp:posOffset>
          </wp:positionV>
          <wp:extent cx="7539355" cy="4901565"/>
          <wp:effectExtent l="0" t="0" r="4445" b="0"/>
          <wp:wrapThrough wrapText="bothSides">
            <wp:wrapPolygon edited="0">
              <wp:start x="0" y="0"/>
              <wp:lineTo x="0" y="6128"/>
              <wp:lineTo x="12280" y="6716"/>
              <wp:lineTo x="12280" y="11333"/>
              <wp:lineTo x="12662" y="12089"/>
              <wp:lineTo x="12935" y="12089"/>
              <wp:lineTo x="14408" y="13432"/>
              <wp:lineTo x="14463" y="14103"/>
              <wp:lineTo x="16155" y="14271"/>
              <wp:lineTo x="21449" y="14439"/>
              <wp:lineTo x="21558" y="14439"/>
              <wp:lineTo x="21558" y="0"/>
              <wp:lineTo x="0" y="0"/>
            </wp:wrapPolygon>
          </wp:wrapThrough>
          <wp:docPr id="1489711376" name="Image 1" descr="Une image contenant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004217" name="Image 1" descr="Une image contenant capture d’écran, conception&#10;&#10;Le contenu généré par l’IA peut être incorrect."/>
                  <pic:cNvPicPr/>
                </pic:nvPicPr>
                <pic:blipFill>
                  <a:blip r:embed="rId2"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11200"/>
                            </a14:imgEffect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4901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75F"/>
    <w:multiLevelType w:val="multilevel"/>
    <w:tmpl w:val="E26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273"/>
    <w:multiLevelType w:val="multilevel"/>
    <w:tmpl w:val="93CC672C"/>
    <w:lvl w:ilvl="0">
      <w:start w:val="1"/>
      <w:numFmt w:val="upperRoman"/>
      <w:pStyle w:val="Titre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 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Titre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121745"/>
    <w:multiLevelType w:val="multilevel"/>
    <w:tmpl w:val="EC3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282"/>
    <w:multiLevelType w:val="multilevel"/>
    <w:tmpl w:val="D04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34FF"/>
    <w:multiLevelType w:val="multilevel"/>
    <w:tmpl w:val="AC2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6A64"/>
    <w:multiLevelType w:val="multilevel"/>
    <w:tmpl w:val="814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A78F3"/>
    <w:multiLevelType w:val="multilevel"/>
    <w:tmpl w:val="9EE8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7FEE"/>
    <w:multiLevelType w:val="hybridMultilevel"/>
    <w:tmpl w:val="49046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54859"/>
    <w:multiLevelType w:val="multilevel"/>
    <w:tmpl w:val="7BB8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B405F"/>
    <w:multiLevelType w:val="multilevel"/>
    <w:tmpl w:val="8CB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C426C"/>
    <w:multiLevelType w:val="multilevel"/>
    <w:tmpl w:val="CCCE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024D0"/>
    <w:multiLevelType w:val="multilevel"/>
    <w:tmpl w:val="DDA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95571">
    <w:abstractNumId w:val="1"/>
  </w:num>
  <w:num w:numId="2" w16cid:durableId="106700179">
    <w:abstractNumId w:val="1"/>
  </w:num>
  <w:num w:numId="3" w16cid:durableId="2109083604">
    <w:abstractNumId w:val="1"/>
  </w:num>
  <w:num w:numId="4" w16cid:durableId="403845498">
    <w:abstractNumId w:val="1"/>
  </w:num>
  <w:num w:numId="5" w16cid:durableId="2121025826">
    <w:abstractNumId w:val="1"/>
  </w:num>
  <w:num w:numId="6" w16cid:durableId="655718282">
    <w:abstractNumId w:val="1"/>
  </w:num>
  <w:num w:numId="7" w16cid:durableId="1820462151">
    <w:abstractNumId w:val="7"/>
  </w:num>
  <w:num w:numId="8" w16cid:durableId="1797138190">
    <w:abstractNumId w:val="3"/>
  </w:num>
  <w:num w:numId="9" w16cid:durableId="157041131">
    <w:abstractNumId w:val="10"/>
  </w:num>
  <w:num w:numId="10" w16cid:durableId="1856722129">
    <w:abstractNumId w:val="0"/>
  </w:num>
  <w:num w:numId="11" w16cid:durableId="1132360456">
    <w:abstractNumId w:val="6"/>
  </w:num>
  <w:num w:numId="12" w16cid:durableId="929435983">
    <w:abstractNumId w:val="9"/>
  </w:num>
  <w:num w:numId="13" w16cid:durableId="1631863728">
    <w:abstractNumId w:val="8"/>
  </w:num>
  <w:num w:numId="14" w16cid:durableId="859733140">
    <w:abstractNumId w:val="2"/>
  </w:num>
  <w:num w:numId="15" w16cid:durableId="537091411">
    <w:abstractNumId w:val="4"/>
  </w:num>
  <w:num w:numId="16" w16cid:durableId="1209411618">
    <w:abstractNumId w:val="5"/>
  </w:num>
  <w:num w:numId="17" w16cid:durableId="132791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23"/>
    <w:rsid w:val="000062DE"/>
    <w:rsid w:val="00072D9C"/>
    <w:rsid w:val="00077C55"/>
    <w:rsid w:val="000C48BC"/>
    <w:rsid w:val="000C5ADA"/>
    <w:rsid w:val="000E5D73"/>
    <w:rsid w:val="000E7555"/>
    <w:rsid w:val="00103ECB"/>
    <w:rsid w:val="00105E83"/>
    <w:rsid w:val="00115D4F"/>
    <w:rsid w:val="0012386F"/>
    <w:rsid w:val="00134BB8"/>
    <w:rsid w:val="00151A3A"/>
    <w:rsid w:val="001530CA"/>
    <w:rsid w:val="00157260"/>
    <w:rsid w:val="00186695"/>
    <w:rsid w:val="001D27B7"/>
    <w:rsid w:val="001E29BA"/>
    <w:rsid w:val="00233B06"/>
    <w:rsid w:val="00242984"/>
    <w:rsid w:val="00251252"/>
    <w:rsid w:val="00270D12"/>
    <w:rsid w:val="002754AB"/>
    <w:rsid w:val="002767F1"/>
    <w:rsid w:val="00282296"/>
    <w:rsid w:val="002D08FF"/>
    <w:rsid w:val="002F3A6C"/>
    <w:rsid w:val="002F648F"/>
    <w:rsid w:val="003060E6"/>
    <w:rsid w:val="00362E58"/>
    <w:rsid w:val="00370C46"/>
    <w:rsid w:val="00371EAD"/>
    <w:rsid w:val="003970BA"/>
    <w:rsid w:val="003B5C1D"/>
    <w:rsid w:val="00402D06"/>
    <w:rsid w:val="004113C6"/>
    <w:rsid w:val="00415740"/>
    <w:rsid w:val="0042725B"/>
    <w:rsid w:val="00441342"/>
    <w:rsid w:val="00462C99"/>
    <w:rsid w:val="004B7CDD"/>
    <w:rsid w:val="004F31F8"/>
    <w:rsid w:val="00500AD9"/>
    <w:rsid w:val="005118FB"/>
    <w:rsid w:val="005271FF"/>
    <w:rsid w:val="0053014A"/>
    <w:rsid w:val="00554E23"/>
    <w:rsid w:val="00562E6F"/>
    <w:rsid w:val="005F45A3"/>
    <w:rsid w:val="006A624F"/>
    <w:rsid w:val="006E40F9"/>
    <w:rsid w:val="006F397C"/>
    <w:rsid w:val="00747053"/>
    <w:rsid w:val="00773E37"/>
    <w:rsid w:val="00774AA6"/>
    <w:rsid w:val="007B052E"/>
    <w:rsid w:val="007C4886"/>
    <w:rsid w:val="008625E1"/>
    <w:rsid w:val="00887DF7"/>
    <w:rsid w:val="008A404E"/>
    <w:rsid w:val="008A5685"/>
    <w:rsid w:val="008B1F85"/>
    <w:rsid w:val="008C7B67"/>
    <w:rsid w:val="008D0517"/>
    <w:rsid w:val="008D0CCA"/>
    <w:rsid w:val="008D2BA2"/>
    <w:rsid w:val="008D4043"/>
    <w:rsid w:val="008F56E9"/>
    <w:rsid w:val="009504A2"/>
    <w:rsid w:val="00950B0B"/>
    <w:rsid w:val="009D0189"/>
    <w:rsid w:val="009D432A"/>
    <w:rsid w:val="009E64CF"/>
    <w:rsid w:val="00A15626"/>
    <w:rsid w:val="00A30151"/>
    <w:rsid w:val="00A373A0"/>
    <w:rsid w:val="00AA00A7"/>
    <w:rsid w:val="00AE1A9C"/>
    <w:rsid w:val="00B021F1"/>
    <w:rsid w:val="00B13CE1"/>
    <w:rsid w:val="00B213E8"/>
    <w:rsid w:val="00B359BB"/>
    <w:rsid w:val="00B46599"/>
    <w:rsid w:val="00B73C4B"/>
    <w:rsid w:val="00B763ED"/>
    <w:rsid w:val="00B94193"/>
    <w:rsid w:val="00BB2645"/>
    <w:rsid w:val="00BE1BAB"/>
    <w:rsid w:val="00BE7C57"/>
    <w:rsid w:val="00C17290"/>
    <w:rsid w:val="00C307BF"/>
    <w:rsid w:val="00C35191"/>
    <w:rsid w:val="00C45A44"/>
    <w:rsid w:val="00C578F3"/>
    <w:rsid w:val="00CE794B"/>
    <w:rsid w:val="00D02F7F"/>
    <w:rsid w:val="00D117A4"/>
    <w:rsid w:val="00D21660"/>
    <w:rsid w:val="00D4794C"/>
    <w:rsid w:val="00D63A8C"/>
    <w:rsid w:val="00D65037"/>
    <w:rsid w:val="00D93513"/>
    <w:rsid w:val="00DE1390"/>
    <w:rsid w:val="00DF6CA0"/>
    <w:rsid w:val="00E1278C"/>
    <w:rsid w:val="00E207D3"/>
    <w:rsid w:val="00E41D31"/>
    <w:rsid w:val="00E4678A"/>
    <w:rsid w:val="00E55F48"/>
    <w:rsid w:val="00E71964"/>
    <w:rsid w:val="00E971B1"/>
    <w:rsid w:val="00EF3610"/>
    <w:rsid w:val="00F04DFB"/>
    <w:rsid w:val="00F12053"/>
    <w:rsid w:val="00F13B47"/>
    <w:rsid w:val="00F26A4C"/>
    <w:rsid w:val="00F36AC1"/>
    <w:rsid w:val="00F52CD0"/>
    <w:rsid w:val="00F8730C"/>
    <w:rsid w:val="00FC4A37"/>
    <w:rsid w:val="00FD235C"/>
    <w:rsid w:val="00FE50CC"/>
    <w:rsid w:val="00FF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1B355"/>
  <w15:chartTrackingRefBased/>
  <w15:docId w15:val="{DC6AABA9-56AF-4A13-88C2-DEA6A710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C99"/>
    <w:pPr>
      <w:jc w:val="both"/>
    </w:pPr>
    <w:rPr>
      <w:rFonts w:ascii="Sofia Pro" w:hAnsi="Sofia Pro"/>
      <w:spacing w:val="10"/>
      <w:sz w:val="22"/>
    </w:rPr>
  </w:style>
  <w:style w:type="paragraph" w:styleId="Titre1">
    <w:name w:val="heading 1"/>
    <w:aliases w:val="Titre 1 - CIAD"/>
    <w:basedOn w:val="Normal"/>
    <w:next w:val="Normal"/>
    <w:link w:val="Titre1Car"/>
    <w:uiPriority w:val="9"/>
    <w:qFormat/>
    <w:rsid w:val="00F04DFB"/>
    <w:pPr>
      <w:keepNext/>
      <w:keepLines/>
      <w:numPr>
        <w:numId w:val="6"/>
      </w:numPr>
      <w:shd w:val="clear" w:color="auto" w:fill="196B24" w:themeFill="accent3"/>
      <w:spacing w:before="240" w:after="80" w:line="288" w:lineRule="auto"/>
      <w:outlineLvl w:val="0"/>
    </w:pPr>
    <w:rPr>
      <w:rFonts w:ascii="TT Neoris Trial" w:eastAsiaTheme="majorEastAsia" w:hAnsi="TT Neoris Trial" w:cstheme="majorBidi"/>
      <w:b/>
      <w:smallCaps/>
      <w:color w:val="FFFFFF" w:themeColor="background1"/>
      <w:kern w:val="0"/>
      <w:sz w:val="36"/>
      <w:szCs w:val="32"/>
      <w14:ligatures w14:val="none"/>
    </w:rPr>
  </w:style>
  <w:style w:type="paragraph" w:styleId="Titre2">
    <w:name w:val="heading 2"/>
    <w:aliases w:val="Titre 2 - CIAD"/>
    <w:basedOn w:val="Normal"/>
    <w:next w:val="Normal"/>
    <w:link w:val="Titre2Car"/>
    <w:uiPriority w:val="9"/>
    <w:unhideWhenUsed/>
    <w:qFormat/>
    <w:rsid w:val="00F04DFB"/>
    <w:pPr>
      <w:keepNext/>
      <w:keepLines/>
      <w:numPr>
        <w:ilvl w:val="1"/>
        <w:numId w:val="6"/>
      </w:numPr>
      <w:pBdr>
        <w:bottom w:val="single" w:sz="12" w:space="1" w:color="275317" w:themeColor="accent6" w:themeShade="80"/>
      </w:pBdr>
      <w:spacing w:before="120" w:after="120" w:line="288" w:lineRule="auto"/>
      <w:outlineLvl w:val="1"/>
    </w:pPr>
    <w:rPr>
      <w:rFonts w:ascii="TT Neoris Trial" w:eastAsiaTheme="majorEastAsia" w:hAnsi="TT Neoris Trial" w:cstheme="majorBidi"/>
      <w:smallCaps/>
      <w:color w:val="275317" w:themeColor="accent6" w:themeShade="80"/>
      <w:kern w:val="0"/>
      <w:sz w:val="32"/>
      <w:szCs w:val="26"/>
      <w14:ligatures w14:val="none"/>
    </w:rPr>
  </w:style>
  <w:style w:type="paragraph" w:styleId="Titre3">
    <w:name w:val="heading 3"/>
    <w:aliases w:val="Titre 3 - CIAD"/>
    <w:basedOn w:val="Normal"/>
    <w:next w:val="Normal"/>
    <w:link w:val="Titre3Car"/>
    <w:uiPriority w:val="9"/>
    <w:unhideWhenUsed/>
    <w:qFormat/>
    <w:rsid w:val="00D21660"/>
    <w:pPr>
      <w:keepNext/>
      <w:keepLines/>
      <w:numPr>
        <w:ilvl w:val="2"/>
        <w:numId w:val="6"/>
      </w:numPr>
      <w:pBdr>
        <w:left w:val="single" w:sz="12" w:space="4" w:color="4EA72E" w:themeColor="accent6"/>
      </w:pBdr>
      <w:spacing w:before="40" w:after="40" w:line="288" w:lineRule="auto"/>
      <w:outlineLvl w:val="2"/>
    </w:pPr>
    <w:rPr>
      <w:rFonts w:ascii="TT Neoris Trial" w:eastAsiaTheme="majorEastAsia" w:hAnsi="TT Neoris Trial" w:cstheme="majorBidi"/>
      <w:color w:val="4EA72E" w:themeColor="accent6"/>
      <w:kern w:val="0"/>
      <w:sz w:val="28"/>
      <w14:ligatures w14:val="none"/>
    </w:rPr>
  </w:style>
  <w:style w:type="paragraph" w:styleId="Titre4">
    <w:name w:val="heading 4"/>
    <w:aliases w:val="Titre 4 - CIAD"/>
    <w:basedOn w:val="Normal"/>
    <w:next w:val="Normal"/>
    <w:link w:val="Titre4Car"/>
    <w:uiPriority w:val="9"/>
    <w:unhideWhenUsed/>
    <w:qFormat/>
    <w:rsid w:val="00D21660"/>
    <w:pPr>
      <w:keepNext/>
      <w:keepLines/>
      <w:pBdr>
        <w:top w:val="single" w:sz="8" w:space="1" w:color="3A7C22" w:themeColor="accent6" w:themeShade="BF"/>
      </w:pBdr>
      <w:spacing w:before="40" w:after="0" w:line="288" w:lineRule="auto"/>
      <w:outlineLvl w:val="3"/>
    </w:pPr>
    <w:rPr>
      <w:rFonts w:ascii="TT Neoris Trial" w:eastAsiaTheme="majorEastAsia" w:hAnsi="TT Neoris Trial" w:cstheme="majorBidi"/>
      <w:i/>
      <w:iCs/>
      <w:color w:val="3A7C22" w:themeColor="accent6" w:themeShade="BF"/>
      <w:kern w:val="0"/>
      <w:sz w:val="28"/>
      <w:szCs w:val="22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21660"/>
    <w:pPr>
      <w:keepNext/>
      <w:keepLines/>
      <w:spacing w:before="40" w:after="0" w:line="288" w:lineRule="auto"/>
      <w:outlineLvl w:val="4"/>
    </w:pPr>
    <w:rPr>
      <w:rFonts w:ascii="TT Neoris Trial" w:eastAsiaTheme="majorEastAsia" w:hAnsi="TT Neoris Trial" w:cstheme="majorBidi"/>
      <w:color w:val="8DD873" w:themeColor="accent6" w:themeTint="99"/>
      <w:kern w:val="0"/>
      <w:sz w:val="26"/>
      <w:szCs w:val="22"/>
      <w14:ligatures w14:val="non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9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"/>
    <w:link w:val="Style1Car"/>
    <w:qFormat/>
    <w:rsid w:val="00F04DFB"/>
    <w:pPr>
      <w:spacing w:line="288" w:lineRule="auto"/>
    </w:pPr>
    <w:rPr>
      <w:rFonts w:ascii="TT Neoris Trial" w:hAnsi="TT Neoris Trial"/>
      <w:b/>
      <w:smallCaps/>
      <w:color w:val="3A7C22" w:themeColor="accent6" w:themeShade="BF"/>
      <w:kern w:val="0"/>
      <w:sz w:val="32"/>
      <w:szCs w:val="22"/>
      <w14:ligatures w14:val="none"/>
    </w:rPr>
  </w:style>
  <w:style w:type="character" w:customStyle="1" w:styleId="Style1Car">
    <w:name w:val="Style1 Car"/>
    <w:basedOn w:val="Policepardfaut"/>
    <w:link w:val="Style1"/>
    <w:rsid w:val="00F04DFB"/>
    <w:rPr>
      <w:rFonts w:ascii="TT Neoris Trial" w:hAnsi="TT Neoris Trial"/>
      <w:b/>
      <w:smallCaps/>
      <w:color w:val="3A7C22" w:themeColor="accent6" w:themeShade="BF"/>
      <w:spacing w:val="10"/>
      <w:kern w:val="0"/>
      <w:sz w:val="32"/>
      <w:szCs w:val="22"/>
      <w14:ligatures w14:val="none"/>
    </w:rPr>
  </w:style>
  <w:style w:type="character" w:customStyle="1" w:styleId="Titre1Car">
    <w:name w:val="Titre 1 Car"/>
    <w:aliases w:val="Titre 1 - CIAD Car"/>
    <w:basedOn w:val="Policepardfaut"/>
    <w:link w:val="Titre1"/>
    <w:uiPriority w:val="9"/>
    <w:rsid w:val="00F04DFB"/>
    <w:rPr>
      <w:rFonts w:ascii="TT Neoris Trial" w:eastAsiaTheme="majorEastAsia" w:hAnsi="TT Neoris Trial" w:cstheme="majorBidi"/>
      <w:b/>
      <w:smallCaps/>
      <w:color w:val="FFFFFF" w:themeColor="background1"/>
      <w:spacing w:val="10"/>
      <w:kern w:val="0"/>
      <w:sz w:val="36"/>
      <w:szCs w:val="32"/>
      <w:shd w:val="clear" w:color="auto" w:fill="196B24" w:themeFill="accent3"/>
      <w14:ligatures w14:val="none"/>
    </w:rPr>
  </w:style>
  <w:style w:type="character" w:customStyle="1" w:styleId="Titre2Car">
    <w:name w:val="Titre 2 Car"/>
    <w:aliases w:val="Titre 2 - CIAD Car"/>
    <w:basedOn w:val="Policepardfaut"/>
    <w:link w:val="Titre2"/>
    <w:uiPriority w:val="9"/>
    <w:rsid w:val="00F04DFB"/>
    <w:rPr>
      <w:rFonts w:ascii="TT Neoris Trial" w:eastAsiaTheme="majorEastAsia" w:hAnsi="TT Neoris Trial" w:cstheme="majorBidi"/>
      <w:smallCaps/>
      <w:color w:val="275317" w:themeColor="accent6" w:themeShade="80"/>
      <w:spacing w:val="10"/>
      <w:kern w:val="0"/>
      <w:sz w:val="32"/>
      <w:szCs w:val="26"/>
      <w14:ligatures w14:val="none"/>
    </w:rPr>
  </w:style>
  <w:style w:type="character" w:customStyle="1" w:styleId="Titre3Car">
    <w:name w:val="Titre 3 Car"/>
    <w:aliases w:val="Titre 3 - CIAD Car"/>
    <w:basedOn w:val="Policepardfaut"/>
    <w:link w:val="Titre3"/>
    <w:uiPriority w:val="9"/>
    <w:rsid w:val="00D21660"/>
    <w:rPr>
      <w:rFonts w:ascii="TT Neoris Trial" w:eastAsiaTheme="majorEastAsia" w:hAnsi="TT Neoris Trial" w:cstheme="majorBidi"/>
      <w:color w:val="4EA72E" w:themeColor="accent6"/>
      <w:spacing w:val="10"/>
      <w:kern w:val="0"/>
      <w:sz w:val="28"/>
      <w14:ligatures w14:val="none"/>
    </w:rPr>
  </w:style>
  <w:style w:type="character" w:customStyle="1" w:styleId="Titre4Car">
    <w:name w:val="Titre 4 Car"/>
    <w:aliases w:val="Titre 4 - CIAD Car"/>
    <w:basedOn w:val="Policepardfaut"/>
    <w:link w:val="Titre4"/>
    <w:uiPriority w:val="9"/>
    <w:rsid w:val="00D21660"/>
    <w:rPr>
      <w:rFonts w:ascii="TT Neoris Trial" w:eastAsiaTheme="majorEastAsia" w:hAnsi="TT Neoris Trial" w:cstheme="majorBidi"/>
      <w:i/>
      <w:iCs/>
      <w:color w:val="3A7C22" w:themeColor="accent6" w:themeShade="BF"/>
      <w:spacing w:val="10"/>
      <w:kern w:val="0"/>
      <w:sz w:val="28"/>
      <w:szCs w:val="2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D21660"/>
    <w:rPr>
      <w:rFonts w:ascii="TT Neoris Trial" w:eastAsiaTheme="majorEastAsia" w:hAnsi="TT Neoris Trial" w:cstheme="majorBidi"/>
      <w:color w:val="8DD873" w:themeColor="accent6" w:themeTint="99"/>
      <w:spacing w:val="10"/>
      <w:kern w:val="0"/>
      <w:sz w:val="26"/>
      <w:szCs w:val="22"/>
      <w14:ligatures w14:val="none"/>
    </w:rPr>
  </w:style>
  <w:style w:type="paragraph" w:customStyle="1" w:styleId="Style1-CIAD">
    <w:name w:val="Style1 - CIAD"/>
    <w:basedOn w:val="Normal"/>
    <w:link w:val="Style1-CIADCar"/>
    <w:qFormat/>
    <w:rsid w:val="00774AA6"/>
    <w:pPr>
      <w:spacing w:before="100" w:beforeAutospacing="1" w:line="288" w:lineRule="auto"/>
    </w:pPr>
    <w:rPr>
      <w:b/>
      <w:smallCaps/>
      <w:color w:val="92D050"/>
      <w:kern w:val="0"/>
      <w:sz w:val="32"/>
      <w:szCs w:val="22"/>
      <w14:ligatures w14:val="none"/>
    </w:rPr>
  </w:style>
  <w:style w:type="character" w:customStyle="1" w:styleId="Style1-CIADCar">
    <w:name w:val="Style1 - CIAD Car"/>
    <w:basedOn w:val="Policepardfaut"/>
    <w:link w:val="Style1-CIAD"/>
    <w:rsid w:val="00774AA6"/>
    <w:rPr>
      <w:b/>
      <w:smallCaps/>
      <w:color w:val="92D050"/>
      <w:spacing w:val="10"/>
      <w:kern w:val="0"/>
      <w:sz w:val="32"/>
      <w:szCs w:val="22"/>
      <w14:ligatures w14:val="none"/>
    </w:rPr>
  </w:style>
  <w:style w:type="character" w:customStyle="1" w:styleId="Titre6Car">
    <w:name w:val="Titre 6 Car"/>
    <w:basedOn w:val="Policepardfaut"/>
    <w:link w:val="Titre6"/>
    <w:uiPriority w:val="9"/>
    <w:rsid w:val="00B941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41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41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41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41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41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41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41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419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B94193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94193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941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4193"/>
  </w:style>
  <w:style w:type="paragraph" w:styleId="Pieddepage">
    <w:name w:val="footer"/>
    <w:basedOn w:val="Normal"/>
    <w:link w:val="PieddepageCar"/>
    <w:uiPriority w:val="99"/>
    <w:unhideWhenUsed/>
    <w:rsid w:val="00B941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4193"/>
  </w:style>
  <w:style w:type="paragraph" w:styleId="En-ttedetabledesmatires">
    <w:name w:val="TOC Heading"/>
    <w:basedOn w:val="Titre1"/>
    <w:next w:val="Normal"/>
    <w:uiPriority w:val="39"/>
    <w:unhideWhenUsed/>
    <w:qFormat/>
    <w:rsid w:val="00115D4F"/>
    <w:pPr>
      <w:numPr>
        <w:numId w:val="0"/>
      </w:numPr>
      <w:shd w:val="clear" w:color="auto" w:fill="auto"/>
      <w:spacing w:after="0" w:line="259" w:lineRule="auto"/>
      <w:jc w:val="left"/>
      <w:outlineLvl w:val="9"/>
    </w:pPr>
    <w:rPr>
      <w:rFonts w:asciiTheme="majorHAnsi" w:hAnsiTheme="majorHAnsi"/>
      <w:b w:val="0"/>
      <w:smallCaps w:val="0"/>
      <w:color w:val="0F4761" w:themeColor="accent1" w:themeShade="BF"/>
      <w:spacing w:val="0"/>
      <w:sz w:val="32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4B7C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4B7C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B7CD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B7CDD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4B7CDD"/>
    <w:rPr>
      <w:color w:val="467886" w:themeColor="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rsid w:val="004B7CDD"/>
    <w:pPr>
      <w:spacing w:after="0"/>
    </w:pPr>
  </w:style>
  <w:style w:type="paragraph" w:styleId="NormalWeb">
    <w:name w:val="Normal (Web)"/>
    <w:basedOn w:val="Normal"/>
    <w:uiPriority w:val="99"/>
    <w:unhideWhenUsed/>
    <w:rsid w:val="00B763E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pacing w:val="0"/>
      <w:kern w:val="0"/>
      <w:sz w:val="24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B763ED"/>
    <w:rPr>
      <w:color w:val="666666"/>
    </w:rPr>
  </w:style>
  <w:style w:type="table" w:styleId="Grilledutableau">
    <w:name w:val="Table Grid"/>
    <w:basedOn w:val="TableauNormal"/>
    <w:uiPriority w:val="39"/>
    <w:rsid w:val="008D4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186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1866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F13B4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13B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Corentin-Legrand/41LIDA01_B5_CAPI/commit/9fbf92f2828b05af3e72da40bf596c4fd18bccb7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en\Documents\Mod&#232;les%20Office%20personnalis&#233;s\Template%203A%20vert%20classiq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F6963AF1A8491D8D2EDCE979B32C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663697-668B-46AC-8D39-0D1E74827EDB}"/>
      </w:docPartPr>
      <w:docPartBody>
        <w:p w:rsidR="005259C0" w:rsidRDefault="00000000">
          <w:pPr>
            <w:pStyle w:val="40F6963AF1A8491D8D2EDCE979B32C7B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7C9A0C81C50D419A8B23F5A704873A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F70289-0256-4983-84DA-952A87853E14}"/>
      </w:docPartPr>
      <w:docPartBody>
        <w:p w:rsidR="005259C0" w:rsidRDefault="00000000">
          <w:pPr>
            <w:pStyle w:val="7C9A0C81C50D419A8B23F5A704873AA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2A87ADB306484A1CB44F8E47DF7DF7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99AA03-AE78-438E-9B73-752B30E74385}"/>
      </w:docPartPr>
      <w:docPartBody>
        <w:p w:rsidR="005259C0" w:rsidRDefault="00000000">
          <w:pPr>
            <w:pStyle w:val="2A87ADB306484A1CB44F8E47DF7DF7C9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1837A1B769324FCD8C124CF6C15873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92B4FD-873C-4966-BBB6-4C466EA7EBC0}"/>
      </w:docPartPr>
      <w:docPartBody>
        <w:p w:rsidR="005259C0" w:rsidRDefault="00000000">
          <w:pPr>
            <w:pStyle w:val="1837A1B769324FCD8C124CF6C158739D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C9D4758E15B94F8EAC5AACC3C5687C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8919EB-4106-44EC-BA7D-D8CA64D7B597}"/>
      </w:docPartPr>
      <w:docPartBody>
        <w:p w:rsidR="005259C0" w:rsidRDefault="00000000">
          <w:pPr>
            <w:pStyle w:val="C9D4758E15B94F8EAC5AACC3C5687C97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fia Pro">
    <w:altName w:val="Calibri"/>
    <w:panose1 w:val="02000000000000000000"/>
    <w:charset w:val="00"/>
    <w:family w:val="swiss"/>
    <w:notTrueType/>
    <w:pitch w:val="variable"/>
    <w:sig w:usb0="A000022F" w:usb1="5000004B" w:usb2="00000000" w:usb3="00000000" w:csb0="00000097" w:csb1="00000000"/>
  </w:font>
  <w:font w:name="TT Neoris Trial">
    <w:altName w:val="Calibri"/>
    <w:panose1 w:val="020B0003030000020004"/>
    <w:charset w:val="00"/>
    <w:family w:val="swiss"/>
    <w:pitch w:val="variable"/>
    <w:sig w:usb0="A000027F" w:usb1="1000006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-A BT">
    <w:altName w:val="Calibri"/>
    <w:panose1 w:val="020F05010202040203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CE"/>
    <w:rsid w:val="000C5ADA"/>
    <w:rsid w:val="00113869"/>
    <w:rsid w:val="002F62BC"/>
    <w:rsid w:val="003452DD"/>
    <w:rsid w:val="003B5C1D"/>
    <w:rsid w:val="0042725B"/>
    <w:rsid w:val="00464BE4"/>
    <w:rsid w:val="004F31F8"/>
    <w:rsid w:val="005259C0"/>
    <w:rsid w:val="006666FB"/>
    <w:rsid w:val="006E64CE"/>
    <w:rsid w:val="00785775"/>
    <w:rsid w:val="008B1F85"/>
    <w:rsid w:val="008B2538"/>
    <w:rsid w:val="00B021F1"/>
    <w:rsid w:val="00E4678A"/>
    <w:rsid w:val="00E71964"/>
    <w:rsid w:val="00F05FE5"/>
    <w:rsid w:val="00FF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0F6963AF1A8491D8D2EDCE979B32C7B">
    <w:name w:val="40F6963AF1A8491D8D2EDCE979B32C7B"/>
  </w:style>
  <w:style w:type="paragraph" w:customStyle="1" w:styleId="7C9A0C81C50D419A8B23F5A704873AA9">
    <w:name w:val="7C9A0C81C50D419A8B23F5A704873AA9"/>
  </w:style>
  <w:style w:type="paragraph" w:customStyle="1" w:styleId="2A87ADB306484A1CB44F8E47DF7DF7C9">
    <w:name w:val="2A87ADB306484A1CB44F8E47DF7DF7C9"/>
  </w:style>
  <w:style w:type="paragraph" w:customStyle="1" w:styleId="1837A1B769324FCD8C124CF6C158739D">
    <w:name w:val="1837A1B769324FCD8C124CF6C158739D"/>
  </w:style>
  <w:style w:type="paragraph" w:customStyle="1" w:styleId="C9D4758E15B94F8EAC5AACC3C5687C97">
    <w:name w:val="C9D4758E15B94F8EAC5AACC3C5687C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DB32210-59D8-4B4C-B53D-C3481FFD645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C93152E-11F0-4457-925F-1DA15A22E6F4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41LIDA02 - Conception agile de projets informatiques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B6C22D-D5A1-4E2B-A834-D204F2095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3A vert classique.dotx</Template>
  <TotalTime>19</TotalTime>
  <Pages>10</Pages>
  <Words>1556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SEANCE 0</vt:lpstr>
    </vt:vector>
  </TitlesOfParts>
  <Company>Année universitaire 2026-2027</Company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SEANCE 1</dc:title>
  <dc:subject>UNIVERSITE LUMIERE LYON 2 – M1 INFORMATIQUE</dc:subject>
  <dc:creator>B5</dc:creator>
  <cp:keywords/>
  <dc:description/>
  <cp:lastModifiedBy>Corentin Legrand</cp:lastModifiedBy>
  <cp:revision>12</cp:revision>
  <cp:lastPrinted>2026-10-09T05:54:00Z</cp:lastPrinted>
  <dcterms:created xsi:type="dcterms:W3CDTF">2026-10-09T08:25:00Z</dcterms:created>
  <dcterms:modified xsi:type="dcterms:W3CDTF">2026-10-12T09:25:00Z</dcterms:modified>
</cp:coreProperties>
</file>